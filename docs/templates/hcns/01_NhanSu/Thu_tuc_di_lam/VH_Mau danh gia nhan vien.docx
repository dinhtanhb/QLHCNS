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BC14" w14:textId="5253B1BC" w:rsidR="00066DC0" w:rsidRDefault="00286D8F" w:rsidP="006325DD">
      <w:pPr>
        <w:pStyle w:val="Heading1"/>
        <w:spacing w:after="240"/>
        <w:jc w:val="center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FD664F7" wp14:editId="479F1FCA">
            <wp:simplePos x="0" y="0"/>
            <wp:positionH relativeFrom="page">
              <wp:align>right</wp:align>
            </wp:positionH>
            <wp:positionV relativeFrom="paragraph">
              <wp:posOffset>-627017</wp:posOffset>
            </wp:positionV>
            <wp:extent cx="7757962" cy="1188720"/>
            <wp:effectExtent l="0" t="0" r="0" b="0"/>
            <wp:wrapNone/>
            <wp:docPr id="233895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5775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2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7B272E" w14:textId="032F0DE7" w:rsidR="00066DC0" w:rsidRDefault="008201C8" w:rsidP="008201C8">
      <w:pPr>
        <w:pStyle w:val="Heading1"/>
        <w:tabs>
          <w:tab w:val="left" w:pos="8130"/>
        </w:tabs>
        <w:spacing w:after="240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ab/>
      </w:r>
    </w:p>
    <w:p w14:paraId="4AD8E28E" w14:textId="77777777" w:rsidR="00066DC0" w:rsidRDefault="00066DC0" w:rsidP="006325DD">
      <w:pPr>
        <w:pStyle w:val="Heading1"/>
        <w:spacing w:after="240"/>
        <w:jc w:val="center"/>
        <w:rPr>
          <w:rFonts w:ascii="Palatino Linotype" w:hAnsi="Palatino Linotype"/>
          <w:sz w:val="28"/>
          <w:szCs w:val="28"/>
        </w:rPr>
      </w:pPr>
    </w:p>
    <w:p w14:paraId="0C0BB7FA" w14:textId="77777777" w:rsidR="00066DC0" w:rsidRDefault="00066DC0" w:rsidP="00286D8F">
      <w:pPr>
        <w:pStyle w:val="Heading1"/>
        <w:spacing w:after="240"/>
        <w:jc w:val="right"/>
        <w:rPr>
          <w:rFonts w:ascii="Palatino Linotype" w:hAnsi="Palatino Linotype"/>
          <w:sz w:val="28"/>
          <w:szCs w:val="28"/>
        </w:rPr>
      </w:pPr>
    </w:p>
    <w:p w14:paraId="71811AE8" w14:textId="3B8F85C5" w:rsidR="00462E59" w:rsidRPr="004D3FE1" w:rsidRDefault="00030035" w:rsidP="006325DD">
      <w:pPr>
        <w:pStyle w:val="Heading1"/>
        <w:spacing w:after="240"/>
        <w:jc w:val="center"/>
        <w:rPr>
          <w:rFonts w:ascii="Palatino Linotype" w:hAnsi="Palatino Linotype"/>
          <w:sz w:val="28"/>
          <w:szCs w:val="28"/>
        </w:rPr>
      </w:pPr>
      <w:r w:rsidRPr="004D3FE1">
        <w:rPr>
          <w:rFonts w:ascii="Palatino Linotype" w:hAnsi="Palatino Linotype"/>
          <w:sz w:val="28"/>
          <w:szCs w:val="28"/>
        </w:rPr>
        <w:t>MẪU ĐÁNH GIÁ NHÂN VIÊN</w:t>
      </w:r>
    </w:p>
    <w:tbl>
      <w:tblPr>
        <w:tblW w:w="5246" w:type="pct"/>
        <w:tblInd w:w="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2143"/>
        <w:gridCol w:w="2936"/>
        <w:gridCol w:w="2244"/>
        <w:gridCol w:w="2487"/>
      </w:tblGrid>
      <w:tr w:rsidR="00462E59" w:rsidRPr="004D3FE1" w14:paraId="10C5F462" w14:textId="77777777" w:rsidTr="006325DD">
        <w:tc>
          <w:tcPr>
            <w:tcW w:w="2181" w:type="dxa"/>
          </w:tcPr>
          <w:p w14:paraId="00F21E83" w14:textId="77777777" w:rsidR="00462E59" w:rsidRPr="004D3FE1" w:rsidRDefault="00030035" w:rsidP="00AA512D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 xml:space="preserve">Họ tên </w:t>
            </w:r>
            <w:r w:rsidR="00AA512D" w:rsidRPr="004D3FE1">
              <w:rPr>
                <w:rFonts w:ascii="Palatino Linotype" w:hAnsi="Palatino Linotype"/>
                <w:sz w:val="22"/>
              </w:rPr>
              <w:t>nhân viên</w:t>
            </w:r>
          </w:p>
        </w:tc>
        <w:tc>
          <w:tcPr>
            <w:tcW w:w="3039" w:type="dxa"/>
          </w:tcPr>
          <w:p w14:paraId="63892E2D" w14:textId="31BB63BE" w:rsidR="00462E59" w:rsidRPr="004D3FE1" w:rsidRDefault="00462E59" w:rsidP="00462E59">
            <w:pPr>
              <w:rPr>
                <w:rFonts w:ascii="Palatino Linotype" w:hAnsi="Palatino Linotype"/>
                <w:sz w:val="22"/>
              </w:rPr>
            </w:pPr>
          </w:p>
        </w:tc>
        <w:tc>
          <w:tcPr>
            <w:tcW w:w="2271" w:type="dxa"/>
            <w:tcBorders>
              <w:bottom w:val="single" w:sz="4" w:space="0" w:color="A6A6A6" w:themeColor="background1" w:themeShade="A6"/>
            </w:tcBorders>
          </w:tcPr>
          <w:p w14:paraId="20BD6318" w14:textId="77777777" w:rsidR="00462E59" w:rsidRPr="004D3FE1" w:rsidRDefault="004E1E4F" w:rsidP="004E1E4F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 xml:space="preserve">Thời gian </w:t>
            </w:r>
            <w:r w:rsidR="00AA512D" w:rsidRPr="004D3FE1">
              <w:rPr>
                <w:rFonts w:ascii="Palatino Linotype" w:hAnsi="Palatino Linotype"/>
                <w:sz w:val="22"/>
              </w:rPr>
              <w:t>đánh giá</w:t>
            </w:r>
            <w:r w:rsidR="00462E59" w:rsidRPr="004D3FE1">
              <w:rPr>
                <w:rFonts w:ascii="Palatino Linotype" w:hAnsi="Palatino Linotype"/>
                <w:sz w:val="22"/>
              </w:rPr>
              <w:t xml:space="preserve"> </w:t>
            </w:r>
          </w:p>
        </w:tc>
        <w:tc>
          <w:tcPr>
            <w:tcW w:w="2556" w:type="dxa"/>
            <w:tcBorders>
              <w:bottom w:val="single" w:sz="4" w:space="0" w:color="A6A6A6" w:themeColor="background1" w:themeShade="A6"/>
            </w:tcBorders>
          </w:tcPr>
          <w:p w14:paraId="1C8F607E" w14:textId="7CEE32DB" w:rsidR="00462E59" w:rsidRPr="004D3FE1" w:rsidRDefault="004E1E4F" w:rsidP="00462E59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 xml:space="preserve">Từ: </w:t>
            </w:r>
          </w:p>
          <w:p w14:paraId="43759445" w14:textId="5921FCA9" w:rsidR="004E1E4F" w:rsidRPr="004D3FE1" w:rsidRDefault="004E1E4F" w:rsidP="00462E59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Đến:</w:t>
            </w:r>
            <w:r w:rsidR="002C5ED8">
              <w:rPr>
                <w:rFonts w:ascii="Palatino Linotype" w:hAnsi="Palatino Linotype"/>
                <w:sz w:val="22"/>
              </w:rPr>
              <w:t xml:space="preserve"> </w:t>
            </w:r>
          </w:p>
        </w:tc>
      </w:tr>
      <w:tr w:rsidR="006325DD" w:rsidRPr="004D3FE1" w14:paraId="758212B6" w14:textId="77777777" w:rsidTr="006325DD">
        <w:tc>
          <w:tcPr>
            <w:tcW w:w="2181" w:type="dxa"/>
          </w:tcPr>
          <w:p w14:paraId="153D1ADC" w14:textId="77777777" w:rsidR="006325DD" w:rsidRPr="004D3FE1" w:rsidRDefault="006325DD" w:rsidP="00FA2F66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Vị trí/nhiệm vụ</w:t>
            </w:r>
          </w:p>
        </w:tc>
        <w:tc>
          <w:tcPr>
            <w:tcW w:w="7866" w:type="dxa"/>
            <w:gridSpan w:val="3"/>
          </w:tcPr>
          <w:p w14:paraId="643C39CB" w14:textId="07E6B80A" w:rsidR="006325DD" w:rsidRPr="004D3FE1" w:rsidRDefault="006325DD" w:rsidP="00462E59">
            <w:pPr>
              <w:rPr>
                <w:rFonts w:ascii="Palatino Linotype" w:hAnsi="Palatino Linotype"/>
                <w:sz w:val="22"/>
              </w:rPr>
            </w:pPr>
          </w:p>
        </w:tc>
      </w:tr>
      <w:tr w:rsidR="00462E59" w:rsidRPr="004D3FE1" w14:paraId="134B41C0" w14:textId="77777777" w:rsidTr="006325DD">
        <w:tc>
          <w:tcPr>
            <w:tcW w:w="2181" w:type="dxa"/>
          </w:tcPr>
          <w:p w14:paraId="1A14B486" w14:textId="77777777" w:rsidR="00462E59" w:rsidRPr="004D3FE1" w:rsidRDefault="00AA512D" w:rsidP="00FA2F66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Họ tên Quản lý/ Giám sát viên</w:t>
            </w:r>
          </w:p>
        </w:tc>
        <w:tc>
          <w:tcPr>
            <w:tcW w:w="3039" w:type="dxa"/>
          </w:tcPr>
          <w:p w14:paraId="275E3B71" w14:textId="5C1AAABB" w:rsidR="00BD0C1C" w:rsidRPr="004D3FE1" w:rsidRDefault="00BD0C1C" w:rsidP="00462E59">
            <w:pPr>
              <w:rPr>
                <w:rFonts w:ascii="Palatino Linotype" w:hAnsi="Palatino Linotype"/>
                <w:sz w:val="22"/>
              </w:rPr>
            </w:pPr>
          </w:p>
        </w:tc>
        <w:tc>
          <w:tcPr>
            <w:tcW w:w="2271" w:type="dxa"/>
            <w:tcBorders>
              <w:bottom w:val="single" w:sz="4" w:space="0" w:color="A6A6A6" w:themeColor="background1" w:themeShade="A6"/>
            </w:tcBorders>
          </w:tcPr>
          <w:p w14:paraId="651B31D2" w14:textId="77777777" w:rsidR="00462E59" w:rsidRPr="004D3FE1" w:rsidRDefault="00AA512D" w:rsidP="00462E59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Phòng/Nhóm</w:t>
            </w:r>
          </w:p>
        </w:tc>
        <w:tc>
          <w:tcPr>
            <w:tcW w:w="2556" w:type="dxa"/>
            <w:tcBorders>
              <w:bottom w:val="single" w:sz="4" w:space="0" w:color="A6A6A6" w:themeColor="background1" w:themeShade="A6"/>
            </w:tcBorders>
          </w:tcPr>
          <w:p w14:paraId="5F5321F9" w14:textId="0614B688" w:rsidR="00462E59" w:rsidRPr="004D3FE1" w:rsidRDefault="00462E59" w:rsidP="00462E59">
            <w:pPr>
              <w:rPr>
                <w:rFonts w:ascii="Palatino Linotype" w:hAnsi="Palatino Linotype"/>
                <w:sz w:val="22"/>
              </w:rPr>
            </w:pPr>
          </w:p>
        </w:tc>
      </w:tr>
      <w:tr w:rsidR="006325DD" w:rsidRPr="004D3FE1" w14:paraId="6D36F7A9" w14:textId="77777777" w:rsidTr="00021BE7">
        <w:tc>
          <w:tcPr>
            <w:tcW w:w="2181" w:type="dxa"/>
          </w:tcPr>
          <w:p w14:paraId="492612A1" w14:textId="77777777" w:rsidR="006325DD" w:rsidRPr="004D3FE1" w:rsidRDefault="006325DD" w:rsidP="00FA2F66">
            <w:pPr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Vị trí/nhiệm vụ</w:t>
            </w:r>
          </w:p>
        </w:tc>
        <w:tc>
          <w:tcPr>
            <w:tcW w:w="7866" w:type="dxa"/>
            <w:gridSpan w:val="3"/>
          </w:tcPr>
          <w:p w14:paraId="54A586F3" w14:textId="63AB36C7" w:rsidR="006325DD" w:rsidRPr="004D3FE1" w:rsidRDefault="006325DD" w:rsidP="00462E59">
            <w:pPr>
              <w:rPr>
                <w:rFonts w:ascii="Palatino Linotype" w:hAnsi="Palatino Linotype"/>
                <w:sz w:val="22"/>
              </w:rPr>
            </w:pPr>
          </w:p>
        </w:tc>
      </w:tr>
    </w:tbl>
    <w:p w14:paraId="70C7F0FF" w14:textId="77777777" w:rsidR="00462E59" w:rsidRPr="004D3FE1" w:rsidRDefault="00462E59">
      <w:pPr>
        <w:rPr>
          <w:rFonts w:ascii="Palatino Linotype" w:hAnsi="Palatino Linotype"/>
          <w:sz w:val="22"/>
        </w:rPr>
      </w:pPr>
    </w:p>
    <w:p w14:paraId="296888DD" w14:textId="77777777" w:rsidR="00B96B18" w:rsidRPr="004D3FE1" w:rsidRDefault="00AF63C8" w:rsidP="00B96B18">
      <w:pPr>
        <w:pStyle w:val="ListParagraph"/>
        <w:numPr>
          <w:ilvl w:val="0"/>
          <w:numId w:val="22"/>
        </w:numPr>
        <w:spacing w:before="0" w:after="0" w:line="264" w:lineRule="auto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</w:rPr>
        <w:t>Ba (0</w:t>
      </w:r>
      <w:r w:rsidR="00B96B18">
        <w:rPr>
          <w:rFonts w:ascii="Palatino Linotype" w:hAnsi="Palatino Linotype"/>
          <w:b/>
          <w:sz w:val="22"/>
        </w:rPr>
        <w:t>3</w:t>
      </w:r>
      <w:r>
        <w:rPr>
          <w:rFonts w:ascii="Palatino Linotype" w:hAnsi="Palatino Linotype"/>
          <w:b/>
          <w:sz w:val="22"/>
        </w:rPr>
        <w:t>)</w:t>
      </w:r>
      <w:r w:rsidR="00B96B18">
        <w:rPr>
          <w:rFonts w:ascii="Palatino Linotype" w:hAnsi="Palatino Linotype"/>
          <w:b/>
          <w:sz w:val="22"/>
        </w:rPr>
        <w:t xml:space="preserve"> chủ đề/nội dung quan trọng cần thảo luận </w:t>
      </w:r>
      <w:r w:rsidR="00B96B18" w:rsidRPr="004D3FE1">
        <w:rPr>
          <w:rFonts w:ascii="Palatino Linotype" w:hAnsi="Palatino Linotype"/>
          <w:b/>
          <w:sz w:val="22"/>
        </w:rPr>
        <w:t xml:space="preserve">trong </w:t>
      </w:r>
      <w:r w:rsidR="00B96B18">
        <w:rPr>
          <w:rFonts w:ascii="Palatino Linotype" w:hAnsi="Palatino Linotype"/>
          <w:b/>
          <w:sz w:val="22"/>
        </w:rPr>
        <w:t>kỳ đánh giá</w:t>
      </w:r>
    </w:p>
    <w:p w14:paraId="2A5751E4" w14:textId="3A61530D" w:rsidR="00B96B18" w:rsidRDefault="00B96B18" w:rsidP="00B96B18">
      <w:pPr>
        <w:pStyle w:val="ListParagraph"/>
        <w:numPr>
          <w:ilvl w:val="0"/>
          <w:numId w:val="29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Nhân viên</w:t>
      </w:r>
      <w:r w:rsidR="00AF63C8">
        <w:rPr>
          <w:rFonts w:ascii="Palatino Linotype" w:hAnsi="Palatino Linotype"/>
          <w:sz w:val="22"/>
        </w:rPr>
        <w:t>:</w:t>
      </w:r>
      <w:r w:rsidR="00A70079">
        <w:rPr>
          <w:rFonts w:ascii="Palatino Linotype" w:hAnsi="Palatino Linotype"/>
          <w:sz w:val="22"/>
        </w:rPr>
        <w:t xml:space="preserve"> </w:t>
      </w:r>
    </w:p>
    <w:p w14:paraId="0A2D2092" w14:textId="77526930" w:rsidR="00BD0C1C" w:rsidRDefault="00BD0C1C" w:rsidP="0051660B">
      <w:pPr>
        <w:pStyle w:val="ListParagraph"/>
        <w:numPr>
          <w:ilvl w:val="0"/>
          <w:numId w:val="34"/>
        </w:numPr>
        <w:spacing w:before="0" w:after="0" w:line="264" w:lineRule="auto"/>
        <w:rPr>
          <w:rFonts w:ascii="Palatino Linotype" w:hAnsi="Palatino Linotype"/>
          <w:sz w:val="22"/>
        </w:rPr>
      </w:pPr>
      <w:r w:rsidRPr="0051660B">
        <w:rPr>
          <w:rFonts w:ascii="Palatino Linotype" w:hAnsi="Palatino Linotype"/>
          <w:sz w:val="22"/>
        </w:rPr>
        <w:t>Vị trí</w:t>
      </w:r>
      <w:r w:rsidR="0051660B">
        <w:rPr>
          <w:rFonts w:ascii="Palatino Linotype" w:hAnsi="Palatino Linotype"/>
          <w:sz w:val="22"/>
        </w:rPr>
        <w:t xml:space="preserve"> công việc mới</w:t>
      </w:r>
      <w:r w:rsidRPr="0051660B">
        <w:rPr>
          <w:rFonts w:ascii="Palatino Linotype" w:hAnsi="Palatino Linotype"/>
          <w:sz w:val="22"/>
        </w:rPr>
        <w:t xml:space="preserve">: </w:t>
      </w:r>
    </w:p>
    <w:p w14:paraId="7A80CF21" w14:textId="42BBDCA2" w:rsidR="00BD0C1C" w:rsidRDefault="00BD0C1C" w:rsidP="0051660B">
      <w:pPr>
        <w:pStyle w:val="ListParagraph"/>
        <w:numPr>
          <w:ilvl w:val="0"/>
          <w:numId w:val="34"/>
        </w:numPr>
        <w:spacing w:before="0" w:after="0" w:line="264" w:lineRule="auto"/>
        <w:rPr>
          <w:rFonts w:ascii="Palatino Linotype" w:hAnsi="Palatino Linotype"/>
          <w:sz w:val="22"/>
        </w:rPr>
      </w:pPr>
      <w:r w:rsidRPr="0051660B">
        <w:rPr>
          <w:rFonts w:ascii="Palatino Linotype" w:hAnsi="Palatino Linotype"/>
          <w:sz w:val="22"/>
        </w:rPr>
        <w:t>Các mục</w:t>
      </w:r>
      <w:r w:rsidR="00021BE7" w:rsidRPr="0051660B">
        <w:rPr>
          <w:rFonts w:ascii="Palatino Linotype" w:hAnsi="Palatino Linotype"/>
          <w:sz w:val="22"/>
        </w:rPr>
        <w:t xml:space="preserve"> tiêu phấn đấu trong </w:t>
      </w:r>
      <w:r w:rsidRPr="0051660B">
        <w:rPr>
          <w:rFonts w:ascii="Palatino Linotype" w:hAnsi="Palatino Linotype"/>
          <w:sz w:val="22"/>
        </w:rPr>
        <w:t>công việc:</w:t>
      </w:r>
    </w:p>
    <w:p w14:paraId="3C0C148F" w14:textId="72C7E5BF" w:rsidR="0087311C" w:rsidRDefault="0087311C" w:rsidP="0087311C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9C5C3D9" w14:textId="77777777" w:rsidR="0087311C" w:rsidRPr="0087311C" w:rsidRDefault="0087311C" w:rsidP="0087311C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34B795C7" w14:textId="25822DCA" w:rsidR="00AF63C8" w:rsidRPr="00CB2F6D" w:rsidRDefault="00CB2F6D" w:rsidP="00CB2F6D">
      <w:pPr>
        <w:pStyle w:val="ListParagraph"/>
        <w:numPr>
          <w:ilvl w:val="0"/>
          <w:numId w:val="34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Mức lương</w:t>
      </w:r>
      <w:r w:rsidR="00021BE7">
        <w:rPr>
          <w:rFonts w:ascii="Palatino Linotype" w:hAnsi="Palatino Linotype"/>
          <w:sz w:val="22"/>
        </w:rPr>
        <w:t xml:space="preserve">: </w:t>
      </w:r>
      <w:r w:rsidR="007944E9">
        <w:rPr>
          <w:rFonts w:ascii="Palatino Linotype" w:hAnsi="Palatino Linotype"/>
          <w:sz w:val="22"/>
        </w:rPr>
        <w:t>……………</w:t>
      </w:r>
      <w:r w:rsidR="00021BE7">
        <w:rPr>
          <w:rFonts w:ascii="Palatino Linotype" w:hAnsi="Palatino Linotype"/>
          <w:sz w:val="22"/>
        </w:rPr>
        <w:t xml:space="preserve"> (Bậc </w:t>
      </w:r>
      <w:r w:rsidR="007944E9">
        <w:rPr>
          <w:rFonts w:ascii="Palatino Linotype" w:hAnsi="Palatino Linotype"/>
          <w:sz w:val="22"/>
        </w:rPr>
        <w:t>….</w:t>
      </w:r>
      <w:r w:rsidR="00021BE7">
        <w:rPr>
          <w:rFonts w:ascii="Palatino Linotype" w:hAnsi="Palatino Linotype"/>
          <w:sz w:val="22"/>
        </w:rPr>
        <w:t xml:space="preserve"> của </w:t>
      </w:r>
      <w:r w:rsidR="007944E9">
        <w:rPr>
          <w:rFonts w:ascii="Palatino Linotype" w:hAnsi="Palatino Linotype"/>
          <w:sz w:val="22"/>
        </w:rPr>
        <w:t>….</w:t>
      </w:r>
      <w:r w:rsidR="00021BE7">
        <w:rPr>
          <w:rFonts w:ascii="Palatino Linotype" w:hAnsi="Palatino Linotype"/>
          <w:sz w:val="22"/>
        </w:rPr>
        <w:t>).</w:t>
      </w:r>
      <w:r>
        <w:rPr>
          <w:rFonts w:ascii="Palatino Linotype" w:hAnsi="Palatino Linotype"/>
          <w:sz w:val="22"/>
        </w:rPr>
        <w:t xml:space="preserve"> </w:t>
      </w:r>
      <w:r w:rsidR="00AF63C8">
        <w:rPr>
          <w:rFonts w:ascii="Palatino Linotype" w:hAnsi="Palatino Linotype"/>
          <w:sz w:val="22"/>
        </w:rPr>
        <w:t xml:space="preserve"> </w:t>
      </w:r>
      <w:r w:rsidR="00AF63C8" w:rsidRPr="00CB2F6D">
        <w:rPr>
          <w:rFonts w:ascii="Palatino Linotype" w:hAnsi="Palatino Linotype"/>
          <w:sz w:val="22"/>
        </w:rPr>
        <w:t xml:space="preserve">  </w:t>
      </w:r>
    </w:p>
    <w:p w14:paraId="01F9B097" w14:textId="77777777" w:rsidR="00B96B18" w:rsidRDefault="00AF63C8" w:rsidP="00B96B18">
      <w:pPr>
        <w:pStyle w:val="ListParagraph"/>
        <w:numPr>
          <w:ilvl w:val="0"/>
          <w:numId w:val="29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Quản lý/ Giám sát viên</w:t>
      </w:r>
    </w:p>
    <w:p w14:paraId="62F8344B" w14:textId="77777777" w:rsidR="00AF63C8" w:rsidRDefault="00AF63C8" w:rsidP="00AF63C8">
      <w:pPr>
        <w:pStyle w:val="ListParagraph"/>
        <w:numPr>
          <w:ilvl w:val="0"/>
          <w:numId w:val="35"/>
        </w:numPr>
        <w:spacing w:before="0" w:after="0" w:line="264" w:lineRule="auto"/>
        <w:rPr>
          <w:rFonts w:ascii="Palatino Linotype" w:hAnsi="Palatino Linotype"/>
          <w:sz w:val="22"/>
        </w:rPr>
      </w:pPr>
    </w:p>
    <w:p w14:paraId="66FB1E3A" w14:textId="77777777" w:rsidR="00AF63C8" w:rsidRDefault="00AF63C8" w:rsidP="00AF63C8">
      <w:pPr>
        <w:pStyle w:val="ListParagraph"/>
        <w:numPr>
          <w:ilvl w:val="0"/>
          <w:numId w:val="35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 xml:space="preserve"> </w:t>
      </w:r>
    </w:p>
    <w:p w14:paraId="4AC38703" w14:textId="77777777" w:rsidR="00AF63C8" w:rsidRPr="00AF63C8" w:rsidRDefault="00AF63C8" w:rsidP="00AF63C8">
      <w:pPr>
        <w:pStyle w:val="ListParagraph"/>
        <w:numPr>
          <w:ilvl w:val="0"/>
          <w:numId w:val="35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 xml:space="preserve">  </w:t>
      </w:r>
    </w:p>
    <w:p w14:paraId="4A1F662A" w14:textId="77777777" w:rsidR="00AA512D" w:rsidRPr="004D3FE1" w:rsidRDefault="00AA512D" w:rsidP="004D3FE1">
      <w:pPr>
        <w:pStyle w:val="ListParagraph"/>
        <w:numPr>
          <w:ilvl w:val="0"/>
          <w:numId w:val="22"/>
        </w:numPr>
        <w:spacing w:before="0" w:after="0" w:line="264" w:lineRule="auto"/>
        <w:rPr>
          <w:rFonts w:ascii="Palatino Linotype" w:hAnsi="Palatino Linotype"/>
          <w:b/>
          <w:sz w:val="22"/>
        </w:rPr>
      </w:pPr>
      <w:r w:rsidRPr="004D3FE1">
        <w:rPr>
          <w:rFonts w:ascii="Palatino Linotype" w:hAnsi="Palatino Linotype"/>
          <w:b/>
          <w:sz w:val="22"/>
        </w:rPr>
        <w:t>Tự đánh giá về mức độ hoàn thành mục tiêu, nhiệm vụ của nhân viên</w:t>
      </w:r>
    </w:p>
    <w:p w14:paraId="319F3E90" w14:textId="77777777" w:rsidR="00341018" w:rsidRPr="004D3FE1" w:rsidRDefault="00341018" w:rsidP="004D3FE1">
      <w:pPr>
        <w:spacing w:before="0" w:after="0" w:line="264" w:lineRule="auto"/>
        <w:ind w:left="360"/>
        <w:rPr>
          <w:rFonts w:ascii="Palatino Linotype" w:hAnsi="Palatino Linotype"/>
          <w:i/>
          <w:sz w:val="22"/>
        </w:rPr>
      </w:pPr>
      <w:r w:rsidRPr="004D3FE1">
        <w:rPr>
          <w:rFonts w:ascii="Palatino Linotype" w:hAnsi="Palatino Linotype"/>
          <w:i/>
          <w:sz w:val="22"/>
        </w:rPr>
        <w:t>Cách đánh giá:</w:t>
      </w:r>
    </w:p>
    <w:p w14:paraId="452FE3F8" w14:textId="77777777" w:rsidR="00341018" w:rsidRPr="004D3FE1" w:rsidRDefault="00341018" w:rsidP="004D3FE1">
      <w:pPr>
        <w:pStyle w:val="ListParagraph"/>
        <w:numPr>
          <w:ilvl w:val="0"/>
          <w:numId w:val="28"/>
        </w:numPr>
        <w:spacing w:before="0" w:after="0" w:line="264" w:lineRule="auto"/>
        <w:rPr>
          <w:rFonts w:ascii="Palatino Linotype" w:hAnsi="Palatino Linotype"/>
          <w:i/>
          <w:sz w:val="22"/>
        </w:rPr>
      </w:pPr>
      <w:r w:rsidRPr="004D3FE1">
        <w:rPr>
          <w:rFonts w:ascii="Palatino Linotype" w:hAnsi="Palatino Linotype"/>
          <w:b/>
          <w:i/>
          <w:sz w:val="22"/>
        </w:rPr>
        <w:t>Tần suất:</w:t>
      </w:r>
      <w:r w:rsidRPr="004D3FE1">
        <w:rPr>
          <w:rFonts w:ascii="Palatino Linotype" w:hAnsi="Palatino Linotype"/>
          <w:i/>
          <w:sz w:val="22"/>
        </w:rPr>
        <w:t xml:space="preserve"> 1. Không bao giờ, 2. Thỉnh thoảng, 3. Thường xuyên</w:t>
      </w:r>
    </w:p>
    <w:p w14:paraId="594969C6" w14:textId="77777777" w:rsidR="00341018" w:rsidRPr="004D3FE1" w:rsidRDefault="00341018" w:rsidP="004D3FE1">
      <w:pPr>
        <w:pStyle w:val="ListParagraph"/>
        <w:numPr>
          <w:ilvl w:val="0"/>
          <w:numId w:val="28"/>
        </w:numPr>
        <w:spacing w:before="0" w:after="0" w:line="264" w:lineRule="auto"/>
        <w:rPr>
          <w:rFonts w:ascii="Palatino Linotype" w:hAnsi="Palatino Linotype"/>
          <w:i/>
          <w:sz w:val="22"/>
        </w:rPr>
      </w:pPr>
      <w:r w:rsidRPr="004D3FE1">
        <w:rPr>
          <w:rFonts w:ascii="Palatino Linotype" w:hAnsi="Palatino Linotype"/>
          <w:b/>
          <w:i/>
          <w:sz w:val="22"/>
        </w:rPr>
        <w:t>Chất lượng</w:t>
      </w:r>
      <w:r w:rsidRPr="004D3FE1">
        <w:rPr>
          <w:rFonts w:ascii="Palatino Linotype" w:hAnsi="Palatino Linotype"/>
          <w:i/>
          <w:sz w:val="22"/>
        </w:rPr>
        <w:t>: 1. Không tốt, 2. Bình Thường, 3. Tốt</w:t>
      </w:r>
    </w:p>
    <w:tbl>
      <w:tblPr>
        <w:tblW w:w="53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2"/>
        <w:gridCol w:w="7207"/>
        <w:gridCol w:w="368"/>
        <w:gridCol w:w="368"/>
        <w:gridCol w:w="370"/>
        <w:gridCol w:w="408"/>
        <w:gridCol w:w="406"/>
        <w:gridCol w:w="412"/>
      </w:tblGrid>
      <w:tr w:rsidR="00A24D11" w:rsidRPr="004D3FE1" w14:paraId="76A54E8F" w14:textId="77777777" w:rsidTr="00AF63C8">
        <w:trPr>
          <w:trHeight w:val="488"/>
          <w:tblHeader/>
        </w:trPr>
        <w:tc>
          <w:tcPr>
            <w:tcW w:w="255" w:type="pct"/>
            <w:vMerge w:val="restart"/>
            <w:noWrap/>
            <w:vAlign w:val="center"/>
            <w:hideMark/>
          </w:tcPr>
          <w:p w14:paraId="706BB21C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TT</w:t>
            </w:r>
          </w:p>
        </w:tc>
        <w:tc>
          <w:tcPr>
            <w:tcW w:w="3585" w:type="pct"/>
            <w:vMerge w:val="restart"/>
            <w:noWrap/>
            <w:vAlign w:val="center"/>
            <w:hideMark/>
          </w:tcPr>
          <w:p w14:paraId="6E9CCC90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Nội dung/ Nhiệm vụ</w:t>
            </w:r>
          </w:p>
        </w:tc>
        <w:tc>
          <w:tcPr>
            <w:tcW w:w="550" w:type="pct"/>
            <w:gridSpan w:val="3"/>
            <w:vAlign w:val="center"/>
          </w:tcPr>
          <w:p w14:paraId="10609BD6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Tần suất</w:t>
            </w:r>
          </w:p>
        </w:tc>
        <w:tc>
          <w:tcPr>
            <w:tcW w:w="610" w:type="pct"/>
            <w:gridSpan w:val="3"/>
            <w:vAlign w:val="center"/>
          </w:tcPr>
          <w:p w14:paraId="65472D64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Chất lượng</w:t>
            </w:r>
          </w:p>
        </w:tc>
      </w:tr>
      <w:tr w:rsidR="00A24D11" w:rsidRPr="004D3FE1" w14:paraId="09DDE7F2" w14:textId="77777777" w:rsidTr="00AF63C8">
        <w:trPr>
          <w:trHeight w:val="487"/>
          <w:tblHeader/>
        </w:trPr>
        <w:tc>
          <w:tcPr>
            <w:tcW w:w="255" w:type="pct"/>
            <w:vMerge/>
            <w:noWrap/>
            <w:vAlign w:val="center"/>
          </w:tcPr>
          <w:p w14:paraId="3EC3C01B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3585" w:type="pct"/>
            <w:vMerge/>
            <w:noWrap/>
            <w:vAlign w:val="center"/>
          </w:tcPr>
          <w:p w14:paraId="76ADA4E5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</w:p>
        </w:tc>
        <w:tc>
          <w:tcPr>
            <w:tcW w:w="183" w:type="pct"/>
            <w:vAlign w:val="center"/>
          </w:tcPr>
          <w:p w14:paraId="7E9BE444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3" w:type="pct"/>
            <w:vAlign w:val="center"/>
          </w:tcPr>
          <w:p w14:paraId="3D91074E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4" w:type="pct"/>
            <w:vAlign w:val="center"/>
          </w:tcPr>
          <w:p w14:paraId="7FD205E3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3" w:type="pct"/>
            <w:vAlign w:val="center"/>
          </w:tcPr>
          <w:p w14:paraId="3738CB67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2" w:type="pct"/>
            <w:vAlign w:val="center"/>
          </w:tcPr>
          <w:p w14:paraId="18E004AA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5" w:type="pct"/>
            <w:vAlign w:val="center"/>
          </w:tcPr>
          <w:p w14:paraId="651FA3DB" w14:textId="77777777" w:rsidR="00A24D11" w:rsidRPr="004D3FE1" w:rsidRDefault="00341018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0"/>
                <w:szCs w:val="20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0"/>
                <w:szCs w:val="20"/>
              </w:rPr>
              <w:t>3</w:t>
            </w:r>
          </w:p>
        </w:tc>
      </w:tr>
      <w:tr w:rsidR="006325DD" w:rsidRPr="004D3FE1" w14:paraId="584D8BA9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117EB29" w14:textId="77777777" w:rsidR="006325DD" w:rsidRPr="004D3FE1" w:rsidRDefault="006325DD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DA538DF" w14:textId="77777777" w:rsidR="006325DD" w:rsidRPr="004D3FE1" w:rsidRDefault="006325DD" w:rsidP="00021BE7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Thu thập thông tin</w:t>
            </w:r>
          </w:p>
        </w:tc>
        <w:tc>
          <w:tcPr>
            <w:tcW w:w="183" w:type="pct"/>
          </w:tcPr>
          <w:p w14:paraId="36838699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ECF6F46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6ECCC83" w14:textId="08A65762" w:rsidR="006325DD" w:rsidRPr="00923752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56E8FA2" w14:textId="77777777" w:rsidR="006325DD" w:rsidRPr="00923752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D893615" w14:textId="77777777" w:rsidR="006325DD" w:rsidRPr="00923752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3ECA39C" w14:textId="45720C53" w:rsidR="006325DD" w:rsidRPr="00923752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6325DD" w:rsidRPr="004D3FE1" w14:paraId="20418E78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1F3B321" w14:textId="77777777" w:rsidR="006325DD" w:rsidRPr="004D3FE1" w:rsidRDefault="006325DD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1</w:t>
            </w:r>
          </w:p>
        </w:tc>
        <w:tc>
          <w:tcPr>
            <w:tcW w:w="3585" w:type="pct"/>
            <w:noWrap/>
            <w:vAlign w:val="center"/>
            <w:hideMark/>
          </w:tcPr>
          <w:p w14:paraId="6D2BBF91" w14:textId="77777777" w:rsidR="006325DD" w:rsidRPr="004D3FE1" w:rsidRDefault="006325DD" w:rsidP="00BE0122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Thu thập thông tin cần thiết khi Quản lý yêu cầu</w:t>
            </w:r>
          </w:p>
        </w:tc>
        <w:tc>
          <w:tcPr>
            <w:tcW w:w="183" w:type="pct"/>
          </w:tcPr>
          <w:p w14:paraId="426121ED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35F4B81" w14:textId="7072FE4D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9E05581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E3CEDD6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27CF885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F56CE9F" w14:textId="434FA278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6325DD" w:rsidRPr="004D3FE1" w14:paraId="48DBD7CE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E0349DE" w14:textId="77777777" w:rsidR="006325DD" w:rsidRPr="004D3FE1" w:rsidRDefault="006325DD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</w:t>
            </w:r>
          </w:p>
        </w:tc>
        <w:tc>
          <w:tcPr>
            <w:tcW w:w="3585" w:type="pct"/>
            <w:noWrap/>
            <w:vAlign w:val="center"/>
            <w:hideMark/>
          </w:tcPr>
          <w:p w14:paraId="2F358CEF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Lựa chọn các tài liệu đáng tin cậy để có được thông tin cần thiết </w:t>
            </w:r>
          </w:p>
        </w:tc>
        <w:tc>
          <w:tcPr>
            <w:tcW w:w="183" w:type="pct"/>
          </w:tcPr>
          <w:p w14:paraId="346C8B03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31DB1EE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53FC802" w14:textId="0692B68E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AE8D8AE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1CD70E4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170A0F6" w14:textId="6118B906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6325DD" w:rsidRPr="004D3FE1" w14:paraId="62C41CBA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4F2DCE4" w14:textId="77777777" w:rsidR="006325DD" w:rsidRPr="004D3FE1" w:rsidRDefault="006325DD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</w:p>
        </w:tc>
        <w:tc>
          <w:tcPr>
            <w:tcW w:w="3585" w:type="pct"/>
            <w:noWrap/>
            <w:vAlign w:val="center"/>
            <w:hideMark/>
          </w:tcPr>
          <w:p w14:paraId="6410F59C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Lập báo cáo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 xml:space="preserve"> chi tiết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, trình Quản lý xem xét, rà soát nội dung</w:t>
            </w:r>
          </w:p>
        </w:tc>
        <w:tc>
          <w:tcPr>
            <w:tcW w:w="183" w:type="pct"/>
          </w:tcPr>
          <w:p w14:paraId="79AB5941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D8C0EEB" w14:textId="54568DBC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1253466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B57FD87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9A60108" w14:textId="77777777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0825358" w14:textId="152CCED2" w:rsidR="006325DD" w:rsidRPr="004D3FE1" w:rsidRDefault="006325DD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25F0026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88EE988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3DA1D7B4" w14:textId="77777777" w:rsidR="00A24D11" w:rsidRPr="00AF63C8" w:rsidRDefault="00A24D11" w:rsidP="00AF63C8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AF63C8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Phiên dịch </w:t>
            </w:r>
          </w:p>
        </w:tc>
        <w:tc>
          <w:tcPr>
            <w:tcW w:w="183" w:type="pct"/>
          </w:tcPr>
          <w:p w14:paraId="04DCF14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B21F9C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1791DB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E75D31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92F07F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C528CC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11B3E54C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3997EF8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</w:t>
            </w:r>
          </w:p>
        </w:tc>
        <w:tc>
          <w:tcPr>
            <w:tcW w:w="3585" w:type="pct"/>
            <w:noWrap/>
            <w:vAlign w:val="center"/>
            <w:hideMark/>
          </w:tcPr>
          <w:p w14:paraId="32A8972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Tham gia phiên dịch tại các cuộc họp của dự án/trung tâm</w:t>
            </w:r>
          </w:p>
        </w:tc>
        <w:tc>
          <w:tcPr>
            <w:tcW w:w="183" w:type="pct"/>
          </w:tcPr>
          <w:p w14:paraId="08BABF2F" w14:textId="0C7EF672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F451AA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91C7BC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4C5EFC9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88CF87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323DBC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525BAF54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D705354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585" w:type="pct"/>
            <w:noWrap/>
            <w:vAlign w:val="center"/>
            <w:hideMark/>
          </w:tcPr>
          <w:p w14:paraId="19398945" w14:textId="77777777" w:rsidR="00A24D11" w:rsidRPr="004D3FE1" w:rsidRDefault="00AF63C8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P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hiên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dịch chi tiết nội dung cuộc đối thoại </w:t>
            </w:r>
          </w:p>
        </w:tc>
        <w:tc>
          <w:tcPr>
            <w:tcW w:w="183" w:type="pct"/>
          </w:tcPr>
          <w:p w14:paraId="4F53E80B" w14:textId="7DC1300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0F9CEE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A82624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700539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294C5D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076A31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92D6A49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261FAAA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6</w:t>
            </w:r>
          </w:p>
        </w:tc>
        <w:tc>
          <w:tcPr>
            <w:tcW w:w="3585" w:type="pct"/>
            <w:noWrap/>
            <w:vAlign w:val="center"/>
            <w:hideMark/>
          </w:tcPr>
          <w:p w14:paraId="23DA1AB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Dịch </w:t>
            </w:r>
            <w:r w:rsidR="00AF63C8">
              <w:rPr>
                <w:rFonts w:ascii="Palatino Linotype" w:hAnsi="Palatino Linotype" w:cs="Calibri"/>
                <w:color w:val="000000"/>
                <w:sz w:val="22"/>
              </w:rPr>
              <w:t xml:space="preserve">tóm tắt,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nội dung mơ hồ/đoán mò, không chắc chắn về nội dung</w:t>
            </w:r>
          </w:p>
        </w:tc>
        <w:tc>
          <w:tcPr>
            <w:tcW w:w="183" w:type="pct"/>
          </w:tcPr>
          <w:p w14:paraId="01406303" w14:textId="775C7AB8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E230CD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1B1123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1139E9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28B8765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7A03C1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1DDAF9AA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E535401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DCA69E7" w14:textId="77777777" w:rsidR="00A24D11" w:rsidRPr="004D3FE1" w:rsidRDefault="00A24D11" w:rsidP="00AF63C8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Dịch tài liệu</w:t>
            </w:r>
          </w:p>
        </w:tc>
        <w:tc>
          <w:tcPr>
            <w:tcW w:w="183" w:type="pct"/>
          </w:tcPr>
          <w:p w14:paraId="494D9DF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1B18E1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3A4797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7D3DEA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610CCF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D94BB1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73160CBC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74A8B616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7</w:t>
            </w:r>
          </w:p>
        </w:tc>
        <w:tc>
          <w:tcPr>
            <w:tcW w:w="3585" w:type="pct"/>
            <w:noWrap/>
            <w:vAlign w:val="center"/>
            <w:hideMark/>
          </w:tcPr>
          <w:p w14:paraId="075E673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Dịch rất cẩn thận 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nội dung 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>các tài liệu được giao</w:t>
            </w:r>
          </w:p>
        </w:tc>
        <w:tc>
          <w:tcPr>
            <w:tcW w:w="183" w:type="pct"/>
          </w:tcPr>
          <w:p w14:paraId="4BA9D71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DAD2C60" w14:textId="31DCE08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78C405C" w14:textId="5C358F6C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A8DC8F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C63606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B7643DC" w14:textId="63B6B28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2A84A16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FF382E2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8</w:t>
            </w:r>
          </w:p>
        </w:tc>
        <w:tc>
          <w:tcPr>
            <w:tcW w:w="3585" w:type="pct"/>
            <w:noWrap/>
            <w:vAlign w:val="center"/>
            <w:hideMark/>
          </w:tcPr>
          <w:p w14:paraId="2BF0D1D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Cố gắng giữ đúng bố cục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>, format</w:t>
            </w:r>
          </w:p>
        </w:tc>
        <w:tc>
          <w:tcPr>
            <w:tcW w:w="183" w:type="pct"/>
          </w:tcPr>
          <w:p w14:paraId="50B0339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2B766E5" w14:textId="019F56D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0F32686" w14:textId="7237073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B19B98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4EF112A" w14:textId="58D44DB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27236AD" w14:textId="0D61F101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03DB74AD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D2F1385" w14:textId="77777777" w:rsidR="00A24D11" w:rsidRPr="004D3FE1" w:rsidRDefault="006325D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9</w:t>
            </w:r>
          </w:p>
        </w:tc>
        <w:tc>
          <w:tcPr>
            <w:tcW w:w="3585" w:type="pct"/>
            <w:noWrap/>
            <w:vAlign w:val="center"/>
            <w:hideMark/>
          </w:tcPr>
          <w:p w14:paraId="420CB3E0" w14:textId="77777777" w:rsidR="00A24D11" w:rsidRPr="004D3FE1" w:rsidRDefault="00A24D11" w:rsidP="00AF63C8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Gửi tài liệu đã dịch </w:t>
            </w:r>
            <w:r w:rsidR="00AF63C8">
              <w:rPr>
                <w:rFonts w:ascii="Palatino Linotype" w:hAnsi="Palatino Linotype" w:cs="Calibri"/>
                <w:color w:val="000000"/>
                <w:sz w:val="22"/>
              </w:rPr>
              <w:t xml:space="preserve">tới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Quản lý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 w:rsidR="00AF63C8">
              <w:rPr>
                <w:rFonts w:ascii="Palatino Linotype" w:hAnsi="Palatino Linotype" w:cs="Calibri"/>
                <w:color w:val="000000"/>
                <w:sz w:val="22"/>
              </w:rPr>
              <w:t xml:space="preserve">để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rà soát/ xác nhận nội dung</w:t>
            </w:r>
          </w:p>
        </w:tc>
        <w:tc>
          <w:tcPr>
            <w:tcW w:w="183" w:type="pct"/>
          </w:tcPr>
          <w:p w14:paraId="7C5D7B3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94C6A23" w14:textId="63BC24A5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73907816" w14:textId="72ED0305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85BC6C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3E476D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EAED2D8" w14:textId="0999C65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530D7EB9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517B9E9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4A43E7CD" w14:textId="77777777" w:rsidR="00AF63C8" w:rsidRPr="004D3FE1" w:rsidRDefault="00AF63C8" w:rsidP="00AF63C8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Gửi các tài liệu qua thư/fax</w:t>
            </w:r>
          </w:p>
        </w:tc>
        <w:tc>
          <w:tcPr>
            <w:tcW w:w="183" w:type="pct"/>
          </w:tcPr>
          <w:p w14:paraId="2A207A3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AFE5D0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B440B2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C6D55D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9834EE1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D7600E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F63C8" w:rsidRPr="004D3FE1" w14:paraId="6A7C469D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47C3731F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6325DD">
              <w:rPr>
                <w:rFonts w:ascii="Palatino Linotype" w:hAnsi="Palatino Linotype" w:cs="Calibri"/>
                <w:color w:val="000000"/>
                <w:sz w:val="22"/>
              </w:rPr>
              <w:t>0</w:t>
            </w:r>
          </w:p>
        </w:tc>
        <w:tc>
          <w:tcPr>
            <w:tcW w:w="3585" w:type="pct"/>
            <w:noWrap/>
            <w:vAlign w:val="center"/>
            <w:hideMark/>
          </w:tcPr>
          <w:p w14:paraId="30244607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Nghiên cứu, hiểu được nội dung tài liệu trước khi gửi đi</w:t>
            </w:r>
          </w:p>
        </w:tc>
        <w:tc>
          <w:tcPr>
            <w:tcW w:w="183" w:type="pct"/>
          </w:tcPr>
          <w:p w14:paraId="7A9F453E" w14:textId="663D437D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B305F66" w14:textId="7EEF0A23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9C899E8" w14:textId="21502C7B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FC5288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9B1B02C" w14:textId="41E8308A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0C040A2" w14:textId="39DAABD8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0352F5E3" w14:textId="77777777" w:rsidTr="00BD32D7">
        <w:trPr>
          <w:trHeight w:val="396"/>
        </w:trPr>
        <w:tc>
          <w:tcPr>
            <w:tcW w:w="255" w:type="pct"/>
            <w:noWrap/>
            <w:vAlign w:val="center"/>
            <w:hideMark/>
          </w:tcPr>
          <w:p w14:paraId="3CADE4FB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6325DD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</w:p>
        </w:tc>
        <w:tc>
          <w:tcPr>
            <w:tcW w:w="3585" w:type="pct"/>
            <w:noWrap/>
            <w:vAlign w:val="center"/>
            <w:hideMark/>
          </w:tcPr>
          <w:p w14:paraId="76363E5B" w14:textId="77777777" w:rsidR="00AF63C8" w:rsidRPr="004D3FE1" w:rsidRDefault="00AF63C8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Gọi điện thoại 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 xml:space="preserve">cho đơn vị/người nhận để khẳng định đã nhận thư/fax </w:t>
            </w:r>
          </w:p>
        </w:tc>
        <w:tc>
          <w:tcPr>
            <w:tcW w:w="183" w:type="pct"/>
          </w:tcPr>
          <w:p w14:paraId="1A032CB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6D6FB24" w14:textId="3364EC4F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06D5053" w14:textId="1BC72521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CAF3520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895F693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C2144A3" w14:textId="4144BFF1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BD32D7" w:rsidRPr="004D3FE1" w14:paraId="3B12647F" w14:textId="77777777" w:rsidTr="00021BE7">
        <w:trPr>
          <w:trHeight w:val="600"/>
        </w:trPr>
        <w:tc>
          <w:tcPr>
            <w:tcW w:w="255" w:type="pct"/>
            <w:noWrap/>
            <w:vAlign w:val="center"/>
            <w:hideMark/>
          </w:tcPr>
          <w:p w14:paraId="20AFC2AF" w14:textId="77777777" w:rsidR="00BD32D7" w:rsidRPr="004D3FE1" w:rsidRDefault="00BD32D7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12</w:t>
            </w:r>
          </w:p>
        </w:tc>
        <w:tc>
          <w:tcPr>
            <w:tcW w:w="3585" w:type="pct"/>
            <w:noWrap/>
            <w:vAlign w:val="center"/>
            <w:hideMark/>
          </w:tcPr>
          <w:p w14:paraId="11CC766A" w14:textId="77777777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Sử dụng số và trích yếu văn bản khi gọi điện thoại cho người nhận/đơn vị khác khi bạn nói chuyện về các văn bản này.</w:t>
            </w:r>
          </w:p>
        </w:tc>
        <w:tc>
          <w:tcPr>
            <w:tcW w:w="183" w:type="pct"/>
          </w:tcPr>
          <w:p w14:paraId="6BE78BE2" w14:textId="77777777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CEE52F7" w14:textId="41CA5576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DF19CEE" w14:textId="3F30DB29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91E3013" w14:textId="77777777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26272C09" w14:textId="77777777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7D114A9" w14:textId="05844AA9" w:rsidR="00BD32D7" w:rsidRPr="004D3FE1" w:rsidRDefault="00BD32D7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4FF97627" w14:textId="77777777" w:rsidTr="00BD32D7">
        <w:trPr>
          <w:trHeight w:val="416"/>
        </w:trPr>
        <w:tc>
          <w:tcPr>
            <w:tcW w:w="255" w:type="pct"/>
            <w:noWrap/>
            <w:vAlign w:val="center"/>
            <w:hideMark/>
          </w:tcPr>
          <w:p w14:paraId="4BA63274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</w:p>
        </w:tc>
        <w:tc>
          <w:tcPr>
            <w:tcW w:w="3585" w:type="pct"/>
            <w:noWrap/>
            <w:vAlign w:val="center"/>
            <w:hideMark/>
          </w:tcPr>
          <w:p w14:paraId="41EA6F92" w14:textId="77777777" w:rsidR="00AF63C8" w:rsidRPr="004D3FE1" w:rsidRDefault="00BD32D7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Theo dõi, </w:t>
            </w:r>
            <w:r w:rsidR="00AF63C8" w:rsidRPr="004D3FE1">
              <w:rPr>
                <w:rFonts w:ascii="Palatino Linotype" w:hAnsi="Palatino Linotype" w:cs="Calibri"/>
                <w:color w:val="000000"/>
                <w:sz w:val="22"/>
              </w:rPr>
              <w:t>nhắc nhở việc trả lời/gửi báo cáo trước thời hạn 2-3 ngày</w:t>
            </w:r>
          </w:p>
        </w:tc>
        <w:tc>
          <w:tcPr>
            <w:tcW w:w="183" w:type="pct"/>
          </w:tcPr>
          <w:p w14:paraId="59C70F4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4A2DFF4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7766B75" w14:textId="543354F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5053CD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4FC266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85A0188" w14:textId="50547C5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4F3C7AE8" w14:textId="77777777" w:rsidTr="00BD32D7">
        <w:trPr>
          <w:trHeight w:val="407"/>
        </w:trPr>
        <w:tc>
          <w:tcPr>
            <w:tcW w:w="255" w:type="pct"/>
            <w:noWrap/>
            <w:vAlign w:val="center"/>
            <w:hideMark/>
          </w:tcPr>
          <w:p w14:paraId="30369567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</w:p>
        </w:tc>
        <w:tc>
          <w:tcPr>
            <w:tcW w:w="3585" w:type="pct"/>
            <w:noWrap/>
            <w:vAlign w:val="center"/>
            <w:hideMark/>
          </w:tcPr>
          <w:p w14:paraId="390E6516" w14:textId="77777777" w:rsidR="00AF63C8" w:rsidRPr="004D3FE1" w:rsidRDefault="00BD32D7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Điện thoại n</w:t>
            </w:r>
            <w:r w:rsidR="00AF63C8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hắc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đối tác</w:t>
            </w:r>
            <w:r w:rsidR="00AF63C8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về thời hạn vào </w:t>
            </w:r>
            <w:r w:rsidR="00AF63C8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ngày hết hạn </w:t>
            </w:r>
          </w:p>
        </w:tc>
        <w:tc>
          <w:tcPr>
            <w:tcW w:w="183" w:type="pct"/>
          </w:tcPr>
          <w:p w14:paraId="7848E092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EDC2A3E" w14:textId="1B5A313C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7F4D40E5" w14:textId="2827B125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1BF901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D08C3B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448FDC7" w14:textId="504FAAD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35804DC6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5E43F849" w14:textId="77777777" w:rsidR="00AF63C8" w:rsidRPr="004D3FE1" w:rsidRDefault="006325DD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15</w:t>
            </w:r>
          </w:p>
        </w:tc>
        <w:tc>
          <w:tcPr>
            <w:tcW w:w="3585" w:type="pct"/>
            <w:noWrap/>
            <w:vAlign w:val="center"/>
            <w:hideMark/>
          </w:tcPr>
          <w:p w14:paraId="7098F8D6" w14:textId="77777777" w:rsidR="00AF63C8" w:rsidRPr="004D3FE1" w:rsidRDefault="00AF63C8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Ghi chép/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l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ập danh sách các phản hồi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, tổng hợp báo cáo</w:t>
            </w:r>
          </w:p>
        </w:tc>
        <w:tc>
          <w:tcPr>
            <w:tcW w:w="183" w:type="pct"/>
          </w:tcPr>
          <w:p w14:paraId="378F0E4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6244A76" w14:textId="702440E6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94943F8" w14:textId="48D499C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AC1564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6181C83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60AC04F" w14:textId="6E1F7B93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105372D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6346BD1" w14:textId="77777777" w:rsidR="00AF63C8" w:rsidRPr="004D3FE1" w:rsidRDefault="00BD32D7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16</w:t>
            </w:r>
          </w:p>
        </w:tc>
        <w:tc>
          <w:tcPr>
            <w:tcW w:w="3585" w:type="pct"/>
            <w:noWrap/>
            <w:vAlign w:val="center"/>
            <w:hideMark/>
          </w:tcPr>
          <w:p w14:paraId="7418DDF4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 quá trình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, kết quả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thực hiện cho Quản lý mỗi ngày</w:t>
            </w:r>
          </w:p>
        </w:tc>
        <w:tc>
          <w:tcPr>
            <w:tcW w:w="183" w:type="pct"/>
          </w:tcPr>
          <w:p w14:paraId="7907E035" w14:textId="30569B4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E315A26" w14:textId="7C6DDB68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65C3841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AE6BDE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2110FC4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3ABC93A" w14:textId="1F1B7BEC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6513C924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C69617E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1CE123D" w14:textId="77777777" w:rsidR="00AF63C8" w:rsidRPr="004D3FE1" w:rsidRDefault="00AF63C8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Chuẩn bị tài liệu, </w:t>
            </w:r>
            <w:r w:rsidR="006325DD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lập kế hoạch</w:t>
            </w: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, </w:t>
            </w: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báo cáo...</w:t>
            </w:r>
          </w:p>
        </w:tc>
        <w:tc>
          <w:tcPr>
            <w:tcW w:w="183" w:type="pct"/>
          </w:tcPr>
          <w:p w14:paraId="799E848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14FFF9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50E4DE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0CF7A47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292A3B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E9FD74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F63C8" w:rsidRPr="004D3FE1" w14:paraId="25FEABC8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431859F2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7</w:t>
            </w:r>
          </w:p>
        </w:tc>
        <w:tc>
          <w:tcPr>
            <w:tcW w:w="3585" w:type="pct"/>
            <w:noWrap/>
            <w:vAlign w:val="center"/>
            <w:hideMark/>
          </w:tcPr>
          <w:p w14:paraId="183F7A0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Chuẩn bị tài liệu,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kế hoạch,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cáo... theo yêu cầu của dự án, trung tâm.</w:t>
            </w:r>
          </w:p>
        </w:tc>
        <w:tc>
          <w:tcPr>
            <w:tcW w:w="183" w:type="pct"/>
          </w:tcPr>
          <w:p w14:paraId="5638FB3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30B42C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20EA50A" w14:textId="630A7BA8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6DE400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74C479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463DC14" w14:textId="1D871A5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7E627989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610DA32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8</w:t>
            </w:r>
          </w:p>
        </w:tc>
        <w:tc>
          <w:tcPr>
            <w:tcW w:w="3585" w:type="pct"/>
            <w:noWrap/>
            <w:vAlign w:val="center"/>
            <w:hideMark/>
          </w:tcPr>
          <w:p w14:paraId="3F8F6F07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Trình bày bố cục tài liệu ngay ngắn, theo mẫu văn bản</w:t>
            </w:r>
          </w:p>
        </w:tc>
        <w:tc>
          <w:tcPr>
            <w:tcW w:w="183" w:type="pct"/>
          </w:tcPr>
          <w:p w14:paraId="7CA34897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F24BC0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F4DECB2" w14:textId="645BC19E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B7E638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ABDC781" w14:textId="2436C62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D9B6AF0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1457FD8C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2DD82D1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9</w:t>
            </w:r>
          </w:p>
        </w:tc>
        <w:tc>
          <w:tcPr>
            <w:tcW w:w="3585" w:type="pct"/>
            <w:noWrap/>
            <w:vAlign w:val="center"/>
            <w:hideMark/>
          </w:tcPr>
          <w:p w14:paraId="26F0641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Xác nhận nội dung tài liệu,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kế hoạch,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 với Quản lý trước khi gửi đi</w:t>
            </w:r>
          </w:p>
        </w:tc>
        <w:tc>
          <w:tcPr>
            <w:tcW w:w="183" w:type="pct"/>
          </w:tcPr>
          <w:p w14:paraId="6F3DA4B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AE50E2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05D740B" w14:textId="6FD1FCF4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C399D7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95AC56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A540531" w14:textId="2F1FBE3D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7AF385C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EA6A80C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A899313" w14:textId="77777777" w:rsidR="00A24D11" w:rsidRPr="004D3FE1" w:rsidRDefault="006325DD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Thu thập, chuẩn bị </w:t>
            </w:r>
            <w:r w:rsidR="00A24D11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chứng</w:t>
            </w:r>
            <w:r w:rsidR="00341018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 từ tài chính</w:t>
            </w: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 </w:t>
            </w:r>
            <w:r w:rsidR="00A24D11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7ADC1B0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9053D7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915114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8445FA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2157BF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D42138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3B7C11B0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B60AA97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20</w:t>
            </w:r>
          </w:p>
        </w:tc>
        <w:tc>
          <w:tcPr>
            <w:tcW w:w="3585" w:type="pct"/>
            <w:noWrap/>
            <w:vAlign w:val="center"/>
            <w:hideMark/>
          </w:tcPr>
          <w:p w14:paraId="767D47C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Trung thực với các chi tiêu, các vấn đề tài chính</w:t>
            </w:r>
          </w:p>
        </w:tc>
        <w:tc>
          <w:tcPr>
            <w:tcW w:w="183" w:type="pct"/>
          </w:tcPr>
          <w:p w14:paraId="3F37B74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77EB66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32822D9" w14:textId="2CD2CF2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5CDB6BA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FE7B38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6DEC6C3" w14:textId="65E211D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DF2498D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1BF6787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21</w:t>
            </w:r>
          </w:p>
        </w:tc>
        <w:tc>
          <w:tcPr>
            <w:tcW w:w="3585" w:type="pct"/>
            <w:noWrap/>
            <w:vAlign w:val="center"/>
            <w:hideMark/>
          </w:tcPr>
          <w:p w14:paraId="46F370AC" w14:textId="77777777" w:rsidR="00A24D11" w:rsidRPr="004D3FE1" w:rsidRDefault="006325DD" w:rsidP="006325DD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Tìm hiểu và thực hiện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Quy chế quản lý tài chính 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>của dự án/trung tâm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04364D0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235D78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699B1DA" w14:textId="7B567E02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148DC4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3384339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077C5F6" w14:textId="2E61DC8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22B4FBA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2FCA89A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22</w:t>
            </w:r>
          </w:p>
        </w:tc>
        <w:tc>
          <w:tcPr>
            <w:tcW w:w="3585" w:type="pct"/>
            <w:noWrap/>
            <w:vAlign w:val="center"/>
            <w:hideMark/>
          </w:tcPr>
          <w:p w14:paraId="31DCD185" w14:textId="77777777" w:rsidR="00A24D11" w:rsidRPr="004D3FE1" w:rsidRDefault="006325DD" w:rsidP="006325DD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Phối hợp với Kế toán dự án để lập kế hoạch ngân sách, chi tiêu các hoạt động 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>của dự án/trung tâm</w:t>
            </w:r>
          </w:p>
        </w:tc>
        <w:tc>
          <w:tcPr>
            <w:tcW w:w="183" w:type="pct"/>
          </w:tcPr>
          <w:p w14:paraId="7F5EB049" w14:textId="402D17C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E9DD09C" w14:textId="6BD9B78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758E6A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896A4B5" w14:textId="0CA73BDE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639AB7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D74BE4B" w14:textId="2411876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275C1C21" w14:textId="77777777" w:rsidTr="006325DD">
        <w:trPr>
          <w:trHeight w:val="288"/>
        </w:trPr>
        <w:tc>
          <w:tcPr>
            <w:tcW w:w="255" w:type="pct"/>
            <w:vAlign w:val="center"/>
            <w:hideMark/>
          </w:tcPr>
          <w:p w14:paraId="1427A059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23</w:t>
            </w:r>
          </w:p>
        </w:tc>
        <w:tc>
          <w:tcPr>
            <w:tcW w:w="3585" w:type="pct"/>
            <w:vAlign w:val="center"/>
            <w:hideMark/>
          </w:tcPr>
          <w:p w14:paraId="4F3F25E9" w14:textId="77777777" w:rsidR="00A24D11" w:rsidRPr="004D3FE1" w:rsidRDefault="006325DD" w:rsidP="006325DD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Yêu cầu nhà cung cấp, đối tác dự án 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>cung cấp chứng từ hợp lý, hợp lệ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449E4299" w14:textId="77777777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66DB117" w14:textId="77777777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92F7A1A" w14:textId="45A502A2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D6BFA81" w14:textId="77777777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2761681" w14:textId="77777777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74A4594" w14:textId="1CF6DDBB" w:rsidR="00A24D11" w:rsidRPr="004D3FE1" w:rsidRDefault="00A24D11" w:rsidP="004D3FE1">
            <w:pPr>
              <w:spacing w:before="0" w:after="0" w:line="264" w:lineRule="auto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33423AE8" w14:textId="77777777" w:rsidTr="00AF63C8">
        <w:trPr>
          <w:trHeight w:val="900"/>
        </w:trPr>
        <w:tc>
          <w:tcPr>
            <w:tcW w:w="255" w:type="pct"/>
            <w:vAlign w:val="center"/>
            <w:hideMark/>
          </w:tcPr>
          <w:p w14:paraId="13AFDDE8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24</w:t>
            </w:r>
          </w:p>
        </w:tc>
        <w:tc>
          <w:tcPr>
            <w:tcW w:w="3585" w:type="pct"/>
            <w:vAlign w:val="center"/>
            <w:hideMark/>
          </w:tcPr>
          <w:p w14:paraId="5CE0BE6F" w14:textId="77777777" w:rsidR="00A24D11" w:rsidRPr="004D3FE1" w:rsidRDefault="00A24D11" w:rsidP="006325DD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Kiểm tra </w:t>
            </w:r>
            <w:r w:rsidR="006325DD">
              <w:rPr>
                <w:rFonts w:ascii="Palatino Linotype" w:hAnsi="Palatino Linotype" w:cs="Calibri"/>
                <w:color w:val="000000"/>
                <w:sz w:val="22"/>
              </w:rPr>
              <w:t xml:space="preserve">kỹ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thông tin</w:t>
            </w:r>
            <w:r w:rsidR="006325DD">
              <w:rPr>
                <w:rFonts w:ascii="Palatino Linotype" w:hAnsi="Palatino Linotype" w:cs="Calibri"/>
                <w:color w:val="000000"/>
                <w:sz w:val="22"/>
              </w:rPr>
              <w:t>: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loại </w:t>
            </w:r>
            <w:r w:rsidR="0012418D" w:rsidRPr="004D3FE1">
              <w:rPr>
                <w:rFonts w:ascii="Palatino Linotype" w:hAnsi="Palatino Linotype" w:cs="Calibri"/>
                <w:color w:val="000000"/>
                <w:sz w:val="22"/>
              </w:rPr>
              <w:t>chứng từ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, ngày tháng, giá tiền, nội dung/tên hàng, tên dự án, tên cửa hàng (chữ kí, con dấu)  trước khi trình lên Quản lý/Lãnh đạo </w:t>
            </w:r>
          </w:p>
        </w:tc>
        <w:tc>
          <w:tcPr>
            <w:tcW w:w="183" w:type="pct"/>
          </w:tcPr>
          <w:p w14:paraId="34F68829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0D24C9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ED0D91A" w14:textId="7B5533FC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D25A6B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879A660" w14:textId="6662E76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DF0A04C" w14:textId="116998A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0E62E9F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EDAB212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76EE2391" w14:textId="77777777" w:rsidR="00A24D11" w:rsidRPr="004D3FE1" w:rsidRDefault="00A24D11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Chuẩn bị cuộc họp và ghi biên bản cuộc họp</w:t>
            </w:r>
          </w:p>
        </w:tc>
        <w:tc>
          <w:tcPr>
            <w:tcW w:w="183" w:type="pct"/>
          </w:tcPr>
          <w:p w14:paraId="28D7795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D58098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573507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3E2FB5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5CFFF3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77F6C1A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16B80BC1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3B6EF12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1BFE3173" w14:textId="77777777" w:rsidR="00A24D11" w:rsidRPr="006325DD" w:rsidRDefault="006325DD" w:rsidP="006325DD">
            <w:pPr>
              <w:pStyle w:val="ListParagraph"/>
              <w:numPr>
                <w:ilvl w:val="0"/>
                <w:numId w:val="39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T</w:t>
            </w:r>
            <w:r w:rsidR="00A24D11" w:rsidRPr="006325DD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ại Trung tâm/ Văn phòng dự án</w:t>
            </w:r>
          </w:p>
        </w:tc>
        <w:tc>
          <w:tcPr>
            <w:tcW w:w="183" w:type="pct"/>
          </w:tcPr>
          <w:p w14:paraId="01BBCD3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CBB7E0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FDFD43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8DC95B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167C07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44F067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119B320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DA79CCB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</w:p>
        </w:tc>
        <w:tc>
          <w:tcPr>
            <w:tcW w:w="3585" w:type="pct"/>
            <w:noWrap/>
            <w:vAlign w:val="center"/>
            <w:hideMark/>
          </w:tcPr>
          <w:p w14:paraId="1236DBA2" w14:textId="77777777" w:rsidR="00A24D11" w:rsidRPr="004D3FE1" w:rsidRDefault="00341018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Chuẩn bị 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phòng họp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, bàn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ghế ít nhất 10 phút trước cuộc họp</w:t>
            </w:r>
          </w:p>
        </w:tc>
        <w:tc>
          <w:tcPr>
            <w:tcW w:w="183" w:type="pct"/>
          </w:tcPr>
          <w:p w14:paraId="5D949F0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9A6C7AF" w14:textId="1B117C0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7E47581E" w14:textId="4D860B9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20C650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08D3170" w14:textId="735A045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3AE5261" w14:textId="0EB84043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AB345E2" w14:textId="77777777" w:rsidTr="00BD32D7">
        <w:trPr>
          <w:trHeight w:val="396"/>
        </w:trPr>
        <w:tc>
          <w:tcPr>
            <w:tcW w:w="255" w:type="pct"/>
            <w:noWrap/>
            <w:vAlign w:val="center"/>
            <w:hideMark/>
          </w:tcPr>
          <w:p w14:paraId="09DAECDF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6</w:t>
            </w:r>
          </w:p>
        </w:tc>
        <w:tc>
          <w:tcPr>
            <w:tcW w:w="3585" w:type="pct"/>
            <w:noWrap/>
            <w:vAlign w:val="center"/>
            <w:hideMark/>
          </w:tcPr>
          <w:p w14:paraId="2EBDCE93" w14:textId="77777777" w:rsidR="00A24D11" w:rsidRPr="004D3FE1" w:rsidRDefault="00BD32D7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Chuẩn bị trà/nước…,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phục vụ trà/nước khi cuộc họp bắt đầu</w:t>
            </w:r>
          </w:p>
        </w:tc>
        <w:tc>
          <w:tcPr>
            <w:tcW w:w="183" w:type="pct"/>
          </w:tcPr>
          <w:p w14:paraId="42AAB3A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9BA9D68" w14:textId="08D112E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773557CC" w14:textId="56F73ED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476361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605789A" w14:textId="2A77F4CE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AF095E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5B16247D" w14:textId="77777777" w:rsidTr="00BD32D7">
        <w:trPr>
          <w:trHeight w:val="274"/>
        </w:trPr>
        <w:tc>
          <w:tcPr>
            <w:tcW w:w="255" w:type="pct"/>
            <w:noWrap/>
            <w:vAlign w:val="center"/>
            <w:hideMark/>
          </w:tcPr>
          <w:p w14:paraId="7A8CEB2E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7</w:t>
            </w:r>
          </w:p>
        </w:tc>
        <w:tc>
          <w:tcPr>
            <w:tcW w:w="3585" w:type="pct"/>
            <w:noWrap/>
            <w:vAlign w:val="center"/>
            <w:hideMark/>
          </w:tcPr>
          <w:p w14:paraId="0B273C20" w14:textId="77777777" w:rsidR="00A24D11" w:rsidRPr="004D3FE1" w:rsidRDefault="00A24D11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Chuẩn bị tài liệu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 xml:space="preserve"> theo yêu cầu của 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>Quản lý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/Lãnh đạo</w:t>
            </w:r>
          </w:p>
        </w:tc>
        <w:tc>
          <w:tcPr>
            <w:tcW w:w="183" w:type="pct"/>
          </w:tcPr>
          <w:p w14:paraId="7B3A473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5CA7CD9" w14:textId="57D0193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4243420" w14:textId="52126939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BF0784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344298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8F99D59" w14:textId="66331DF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2A777FE2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7B82C259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8</w:t>
            </w:r>
          </w:p>
        </w:tc>
        <w:tc>
          <w:tcPr>
            <w:tcW w:w="3585" w:type="pct"/>
            <w:noWrap/>
            <w:vAlign w:val="center"/>
            <w:hideMark/>
          </w:tcPr>
          <w:p w14:paraId="6266C299" w14:textId="77777777" w:rsidR="00A24D11" w:rsidRPr="004D3FE1" w:rsidRDefault="008C3AB2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Ghi chép, đ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ánh máy biên bản cuộc họp vào ngày hôm sau</w:t>
            </w:r>
          </w:p>
        </w:tc>
        <w:tc>
          <w:tcPr>
            <w:tcW w:w="183" w:type="pct"/>
          </w:tcPr>
          <w:p w14:paraId="1B44419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4945DA6" w14:textId="65651EC3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AD97A73" w14:textId="7CA1BE13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43B831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A21DAC1" w14:textId="0327A66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FD21B8B" w14:textId="275B8248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DF764D" w:rsidRPr="004D3FE1" w14:paraId="2944BFD5" w14:textId="77777777" w:rsidTr="00AF63C8">
        <w:trPr>
          <w:trHeight w:val="373"/>
        </w:trPr>
        <w:tc>
          <w:tcPr>
            <w:tcW w:w="255" w:type="pct"/>
            <w:noWrap/>
            <w:vAlign w:val="center"/>
            <w:hideMark/>
          </w:tcPr>
          <w:p w14:paraId="4571D984" w14:textId="77777777" w:rsidR="00DF764D" w:rsidRPr="004D3FE1" w:rsidRDefault="00DF764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9</w:t>
            </w:r>
          </w:p>
        </w:tc>
        <w:tc>
          <w:tcPr>
            <w:tcW w:w="3585" w:type="pct"/>
            <w:noWrap/>
            <w:vAlign w:val="center"/>
            <w:hideMark/>
          </w:tcPr>
          <w:p w14:paraId="3BB283AE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Gửi biên bản cuộc họp đến Quản lý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/ thành viên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để 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>xin ý kiến góp ý</w:t>
            </w:r>
          </w:p>
        </w:tc>
        <w:tc>
          <w:tcPr>
            <w:tcW w:w="183" w:type="pct"/>
          </w:tcPr>
          <w:p w14:paraId="4A72852C" w14:textId="37BE6FB9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66BD675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20F0872" w14:textId="4CE5E7AA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5C3AAE5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E7FF6D9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E2DACA3" w14:textId="6405C866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CB08A11" w14:textId="77777777" w:rsidTr="00AF63C8">
        <w:trPr>
          <w:trHeight w:val="280"/>
        </w:trPr>
        <w:tc>
          <w:tcPr>
            <w:tcW w:w="255" w:type="pct"/>
            <w:noWrap/>
            <w:vAlign w:val="center"/>
            <w:hideMark/>
          </w:tcPr>
          <w:p w14:paraId="4D802751" w14:textId="77777777" w:rsidR="00A24D11" w:rsidRPr="004D3FE1" w:rsidRDefault="00BD32D7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lastRenderedPageBreak/>
              <w:t>30</w:t>
            </w:r>
          </w:p>
        </w:tc>
        <w:tc>
          <w:tcPr>
            <w:tcW w:w="3585" w:type="pct"/>
            <w:noWrap/>
            <w:vAlign w:val="center"/>
            <w:hideMark/>
          </w:tcPr>
          <w:p w14:paraId="48713F91" w14:textId="77777777" w:rsidR="00A24D11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Ch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ỉnh sửa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biên bản 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>căn cứ ý kiến góp ý của Quản lý/Lãnh đạo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3BA08228" w14:textId="1FD0F00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7AE024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99993FE" w14:textId="2085C1B1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3CF2DF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E2373D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120A6EC" w14:textId="2AF5533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33D31BD3" w14:textId="77777777" w:rsidTr="00AF63C8">
        <w:trPr>
          <w:trHeight w:val="383"/>
        </w:trPr>
        <w:tc>
          <w:tcPr>
            <w:tcW w:w="255" w:type="pct"/>
            <w:noWrap/>
            <w:vAlign w:val="center"/>
            <w:hideMark/>
          </w:tcPr>
          <w:p w14:paraId="4BADA250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</w:p>
        </w:tc>
        <w:tc>
          <w:tcPr>
            <w:tcW w:w="3585" w:type="pct"/>
            <w:noWrap/>
            <w:vAlign w:val="center"/>
            <w:hideMark/>
          </w:tcPr>
          <w:p w14:paraId="5F38C5E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Lưu bản sao biên bản cuộc họp vào File tài liệu dự án</w:t>
            </w:r>
          </w:p>
        </w:tc>
        <w:tc>
          <w:tcPr>
            <w:tcW w:w="183" w:type="pct"/>
          </w:tcPr>
          <w:p w14:paraId="200C3B61" w14:textId="2D947AD5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04ECEA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A59E0E3" w14:textId="14F4245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5153B9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A9C8CAA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2CD2A0E" w14:textId="466467E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33FA5123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44DF4518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446A8295" w14:textId="77777777" w:rsidR="00A24D11" w:rsidRPr="004D3FE1" w:rsidRDefault="00A24D11" w:rsidP="006325DD">
            <w:pPr>
              <w:pStyle w:val="ListParagraph"/>
              <w:numPr>
                <w:ilvl w:val="0"/>
                <w:numId w:val="39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Bên ngoài trung tâm/dự án, đi địa phương</w:t>
            </w:r>
          </w:p>
        </w:tc>
        <w:tc>
          <w:tcPr>
            <w:tcW w:w="183" w:type="pct"/>
          </w:tcPr>
          <w:p w14:paraId="4520784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9B40A9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B0672C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16D4FA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9955E9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25B4F3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2C89CEF3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5077E10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</w:p>
        </w:tc>
        <w:tc>
          <w:tcPr>
            <w:tcW w:w="3585" w:type="pct"/>
            <w:noWrap/>
            <w:vAlign w:val="center"/>
            <w:hideMark/>
          </w:tcPr>
          <w:p w14:paraId="2B7BF73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Tìm hiểu chương trình, chuẩn bị nội dung trước ít nhất 3 ngày</w:t>
            </w:r>
          </w:p>
        </w:tc>
        <w:tc>
          <w:tcPr>
            <w:tcW w:w="183" w:type="pct"/>
          </w:tcPr>
          <w:p w14:paraId="4DC6E24D" w14:textId="7523531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61E4731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42058B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7F8BED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CBD63AA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8A567B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691C5DFA" w14:textId="77777777" w:rsidTr="00BD32D7">
        <w:trPr>
          <w:trHeight w:val="364"/>
        </w:trPr>
        <w:tc>
          <w:tcPr>
            <w:tcW w:w="255" w:type="pct"/>
            <w:noWrap/>
            <w:vAlign w:val="center"/>
            <w:hideMark/>
          </w:tcPr>
          <w:p w14:paraId="3DD4FB79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</w:p>
        </w:tc>
        <w:tc>
          <w:tcPr>
            <w:tcW w:w="3585" w:type="pct"/>
            <w:noWrap/>
            <w:vAlign w:val="center"/>
            <w:hideMark/>
          </w:tcPr>
          <w:p w14:paraId="2EC01777" w14:textId="77777777" w:rsidR="00A24D11" w:rsidRPr="004D3FE1" w:rsidRDefault="00A24D11" w:rsidP="00BD32D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Mang thiết bị, tài liệu đến </w:t>
            </w:r>
            <w:r w:rsidR="00BD32D7">
              <w:rPr>
                <w:rFonts w:ascii="Palatino Linotype" w:hAnsi="Palatino Linotype" w:cs="Calibri"/>
                <w:color w:val="000000"/>
                <w:sz w:val="22"/>
              </w:rPr>
              <w:t xml:space="preserve">phòng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họp ít nhất 30 </w:t>
            </w:r>
            <w:r w:rsidR="00341018" w:rsidRPr="004D3FE1">
              <w:rPr>
                <w:rFonts w:ascii="Palatino Linotype" w:hAnsi="Palatino Linotype" w:cs="Calibri"/>
                <w:color w:val="000000"/>
                <w:sz w:val="22"/>
              </w:rPr>
              <w:t>phút trước khi đón tiếp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1A510726" w14:textId="673723E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18C0B4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4989D4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DD6460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049F60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06F4E5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BE0122" w:rsidRPr="004D3FE1" w14:paraId="5515131A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04E36E3" w14:textId="77777777" w:rsidR="00BE0122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4</w:t>
            </w:r>
          </w:p>
        </w:tc>
        <w:tc>
          <w:tcPr>
            <w:tcW w:w="3585" w:type="pct"/>
            <w:noWrap/>
            <w:vAlign w:val="center"/>
            <w:hideMark/>
          </w:tcPr>
          <w:p w14:paraId="539C47A1" w14:textId="77777777" w:rsidR="00BE0122" w:rsidRPr="004D3FE1" w:rsidRDefault="00BE0122" w:rsidP="00BE0122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Đến địa điểm họp ít nhất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0 phút trước khi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bắt đầu, nếu là đại biểu</w:t>
            </w:r>
          </w:p>
        </w:tc>
        <w:tc>
          <w:tcPr>
            <w:tcW w:w="183" w:type="pct"/>
          </w:tcPr>
          <w:p w14:paraId="2D74C8ED" w14:textId="4969DFBD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44D015D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93A41BF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AF92B0E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23F59CCB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08CD005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595E4384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48AAAA2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</w:p>
        </w:tc>
        <w:tc>
          <w:tcPr>
            <w:tcW w:w="3585" w:type="pct"/>
            <w:noWrap/>
            <w:vAlign w:val="center"/>
            <w:hideMark/>
          </w:tcPr>
          <w:p w14:paraId="76C0C8B0" w14:textId="77777777" w:rsidR="00A24D11" w:rsidRPr="004D3FE1" w:rsidRDefault="00A24D11" w:rsidP="00BE0122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Sắp xếp, lắp đặt thiết bị, tài liệu trước khi 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bắt đầu đón tiếp/họp</w:t>
            </w:r>
          </w:p>
        </w:tc>
        <w:tc>
          <w:tcPr>
            <w:tcW w:w="183" w:type="pct"/>
          </w:tcPr>
          <w:p w14:paraId="5CDFFED9" w14:textId="7DB928AD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840AED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4811A9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7E5150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A656E89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04E5D4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518E6B86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050F20E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0C62AF72" w14:textId="77777777" w:rsidR="00A24D11" w:rsidRPr="004D3FE1" w:rsidRDefault="00A24D11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Quản lý Danh sách thông tin liên lạc</w:t>
            </w:r>
          </w:p>
        </w:tc>
        <w:tc>
          <w:tcPr>
            <w:tcW w:w="183" w:type="pct"/>
          </w:tcPr>
          <w:p w14:paraId="40F1704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96CE85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219892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8AF5E3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ABDE43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1E88DA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6860B0A4" w14:textId="77777777" w:rsidTr="00AF63C8">
        <w:trPr>
          <w:trHeight w:val="317"/>
        </w:trPr>
        <w:tc>
          <w:tcPr>
            <w:tcW w:w="255" w:type="pct"/>
            <w:noWrap/>
            <w:vAlign w:val="center"/>
            <w:hideMark/>
          </w:tcPr>
          <w:p w14:paraId="5FBFCE32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36</w:t>
            </w:r>
          </w:p>
        </w:tc>
        <w:tc>
          <w:tcPr>
            <w:tcW w:w="3585" w:type="pct"/>
            <w:noWrap/>
            <w:vAlign w:val="center"/>
            <w:hideMark/>
          </w:tcPr>
          <w:p w14:paraId="5C562ED3" w14:textId="77777777" w:rsidR="00A24D11" w:rsidRPr="004D3FE1" w:rsidRDefault="00B96B18" w:rsidP="00B96B18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Lập d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anh bạ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thông tin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liên lạc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,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cập nhật 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>khi có thay đổi</w:t>
            </w:r>
          </w:p>
        </w:tc>
        <w:tc>
          <w:tcPr>
            <w:tcW w:w="183" w:type="pct"/>
          </w:tcPr>
          <w:p w14:paraId="714F4C9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A3AF57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2E75BDA" w14:textId="01C4B46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0BB859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50027E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207980B" w14:textId="435A7EF1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0CC47A88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0656AD4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37</w:t>
            </w:r>
          </w:p>
        </w:tc>
        <w:tc>
          <w:tcPr>
            <w:tcW w:w="3585" w:type="pct"/>
            <w:noWrap/>
            <w:vAlign w:val="center"/>
            <w:hideMark/>
          </w:tcPr>
          <w:p w14:paraId="2DC02C6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Danh sách cập nhật phải được gửi Quản lý hàng tháng</w:t>
            </w:r>
          </w:p>
        </w:tc>
        <w:tc>
          <w:tcPr>
            <w:tcW w:w="183" w:type="pct"/>
          </w:tcPr>
          <w:p w14:paraId="4073EF5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AB0BAF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902371B" w14:textId="09BA718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508CD5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DB9735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E8AC56B" w14:textId="7249868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5D98D6B6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89D7305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7B5268D2" w14:textId="77777777" w:rsidR="00A24D11" w:rsidRPr="004D3FE1" w:rsidRDefault="00A24D11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Tạo các mối quan hệ tốt</w:t>
            </w:r>
          </w:p>
        </w:tc>
        <w:tc>
          <w:tcPr>
            <w:tcW w:w="183" w:type="pct"/>
          </w:tcPr>
          <w:p w14:paraId="238C309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4318EF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C4564D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D3AECF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8A19D8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B25A0D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BE0122" w:rsidRPr="004D3FE1" w14:paraId="096C142E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4B71E633" w14:textId="77777777" w:rsidR="00BE0122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38</w:t>
            </w:r>
          </w:p>
        </w:tc>
        <w:tc>
          <w:tcPr>
            <w:tcW w:w="3585" w:type="pct"/>
            <w:noWrap/>
            <w:vAlign w:val="center"/>
            <w:hideMark/>
          </w:tcPr>
          <w:p w14:paraId="6B990373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Tự giới thiệu về cá nhân và trình bày vắn tắt về trung tâm/dự án </w:t>
            </w:r>
          </w:p>
        </w:tc>
        <w:tc>
          <w:tcPr>
            <w:tcW w:w="183" w:type="pct"/>
          </w:tcPr>
          <w:p w14:paraId="68263335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C876FC4" w14:textId="60B3AD5B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12D7812E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083866B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0C8A65E" w14:textId="50A18D39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CA3226A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77241ABF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24ED542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39</w:t>
            </w:r>
          </w:p>
        </w:tc>
        <w:tc>
          <w:tcPr>
            <w:tcW w:w="3585" w:type="pct"/>
            <w:noWrap/>
            <w:vAlign w:val="center"/>
            <w:hideMark/>
          </w:tcPr>
          <w:p w14:paraId="75580B1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Tạo mối quan hệ tốt với </w:t>
            </w:r>
            <w:r w:rsidR="00230579" w:rsidRPr="004D3FE1">
              <w:rPr>
                <w:rFonts w:ascii="Palatino Linotype" w:hAnsi="Palatino Linotype" w:cs="Calibri"/>
                <w:color w:val="000000"/>
                <w:sz w:val="22"/>
              </w:rPr>
              <w:t>các đối tác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 xml:space="preserve"> (địa phương)</w:t>
            </w:r>
            <w:r w:rsidR="00230579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của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trung tâm/dự án</w:t>
            </w:r>
          </w:p>
        </w:tc>
        <w:tc>
          <w:tcPr>
            <w:tcW w:w="183" w:type="pct"/>
          </w:tcPr>
          <w:p w14:paraId="4DAD9BAD" w14:textId="680E5A3E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83A0DE6" w14:textId="2326684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633E01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F277F7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95092F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3225503" w14:textId="4E8362D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7D8D6A52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F22F63E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40</w:t>
            </w:r>
          </w:p>
        </w:tc>
        <w:tc>
          <w:tcPr>
            <w:tcW w:w="3585" w:type="pct"/>
            <w:noWrap/>
            <w:vAlign w:val="center"/>
            <w:hideMark/>
          </w:tcPr>
          <w:p w14:paraId="3B4D6EE2" w14:textId="77777777" w:rsidR="00A24D11" w:rsidRPr="004D3FE1" w:rsidRDefault="00A24D11" w:rsidP="00BE0122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Giao tiếp lịch sự, tôn trọng các tổ chức/cá nhân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/đối tác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liên quan</w:t>
            </w:r>
          </w:p>
        </w:tc>
        <w:tc>
          <w:tcPr>
            <w:tcW w:w="183" w:type="pct"/>
          </w:tcPr>
          <w:p w14:paraId="24A39D1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3CE0552" w14:textId="137A1BA6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1AEFAB4" w14:textId="2F0ECA1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0D46BB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033FD6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58E422C" w14:textId="09A8E2B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387B62C9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534D1E9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41</w:t>
            </w:r>
          </w:p>
        </w:tc>
        <w:tc>
          <w:tcPr>
            <w:tcW w:w="3585" w:type="pct"/>
            <w:noWrap/>
            <w:vAlign w:val="center"/>
            <w:hideMark/>
          </w:tcPr>
          <w:p w14:paraId="4665B6E1" w14:textId="77777777" w:rsidR="00A24D11" w:rsidRPr="004D3FE1" w:rsidRDefault="00230579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Báo cáo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Quản lý nếu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gặp v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ấn đề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về mối quan hệ với 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 xml:space="preserve">các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đối tác</w:t>
            </w:r>
          </w:p>
        </w:tc>
        <w:tc>
          <w:tcPr>
            <w:tcW w:w="183" w:type="pct"/>
          </w:tcPr>
          <w:p w14:paraId="4725AA68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B073B5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F7D219F" w14:textId="18C8C4E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E7FAB7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2E3261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4F3828A0" w14:textId="656CC4D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2BF3938C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708978A2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64E5C0DB" w14:textId="77777777" w:rsidR="00AF63C8" w:rsidRPr="004D3FE1" w:rsidRDefault="00941F9D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Tạo môi trường làm việc</w:t>
            </w:r>
            <w:r w:rsidR="00AF63C8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 tốt </w:t>
            </w:r>
          </w:p>
        </w:tc>
        <w:tc>
          <w:tcPr>
            <w:tcW w:w="183" w:type="pct"/>
          </w:tcPr>
          <w:p w14:paraId="5D2481E0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C9752E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455452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64B016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68269A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41CB25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F63C8" w:rsidRPr="004D3FE1" w14:paraId="3D13923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A701BB4" w14:textId="77777777" w:rsidR="00AF63C8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42</w:t>
            </w:r>
          </w:p>
        </w:tc>
        <w:tc>
          <w:tcPr>
            <w:tcW w:w="3585" w:type="pct"/>
            <w:noWrap/>
            <w:vAlign w:val="center"/>
            <w:hideMark/>
          </w:tcPr>
          <w:p w14:paraId="79E3AAE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Quét dọn phòng làm việc bằng chổi nếu cần thiết</w:t>
            </w:r>
          </w:p>
        </w:tc>
        <w:tc>
          <w:tcPr>
            <w:tcW w:w="183" w:type="pct"/>
          </w:tcPr>
          <w:p w14:paraId="2E20F41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14177AA" w14:textId="04692DCD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7989605" w14:textId="4635D4AA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3BFE874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4456B2D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62D90AA" w14:textId="69358B81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7C98203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32DD1442" w14:textId="77777777" w:rsidR="00AF63C8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43</w:t>
            </w:r>
          </w:p>
        </w:tc>
        <w:tc>
          <w:tcPr>
            <w:tcW w:w="3585" w:type="pct"/>
            <w:noWrap/>
            <w:vAlign w:val="center"/>
            <w:hideMark/>
          </w:tcPr>
          <w:p w14:paraId="665EFE5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Lau dọn bàn làm việc, thiết bị văn phòng hàng tuần</w:t>
            </w:r>
          </w:p>
        </w:tc>
        <w:tc>
          <w:tcPr>
            <w:tcW w:w="183" w:type="pct"/>
          </w:tcPr>
          <w:p w14:paraId="6551468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A0C3FFF" w14:textId="520EB9B5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300235B" w14:textId="338AEA5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7592E80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359D98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8FB527C" w14:textId="1A2C60D1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3DE4882F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731978AF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</w:p>
        </w:tc>
        <w:tc>
          <w:tcPr>
            <w:tcW w:w="3585" w:type="pct"/>
            <w:noWrap/>
            <w:vAlign w:val="center"/>
            <w:hideMark/>
          </w:tcPr>
          <w:p w14:paraId="3337B827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Đổ rác hàng ngày/khi thùng rác, máy hủy tài liệu đầy</w:t>
            </w:r>
          </w:p>
        </w:tc>
        <w:tc>
          <w:tcPr>
            <w:tcW w:w="183" w:type="pct"/>
          </w:tcPr>
          <w:p w14:paraId="7BA07D44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6F29662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3801108" w14:textId="7240028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31A3B2B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05CC39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1C8C2C2" w14:textId="734D298D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69B38B30" w14:textId="77777777" w:rsidTr="00021BE7">
        <w:trPr>
          <w:trHeight w:val="321"/>
        </w:trPr>
        <w:tc>
          <w:tcPr>
            <w:tcW w:w="255" w:type="pct"/>
            <w:noWrap/>
            <w:vAlign w:val="center"/>
            <w:hideMark/>
          </w:tcPr>
          <w:p w14:paraId="034948B9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D7785EC" w14:textId="77777777" w:rsidR="00AF63C8" w:rsidRPr="004D3FE1" w:rsidRDefault="00AF63C8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Theo dõi tình hình sử dụng vật dụng, thiết bị </w:t>
            </w:r>
          </w:p>
        </w:tc>
        <w:tc>
          <w:tcPr>
            <w:tcW w:w="183" w:type="pct"/>
          </w:tcPr>
          <w:p w14:paraId="5D5988B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EDF17D1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FA19B5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5D25B4F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205D0B3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4242531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F63C8" w:rsidRPr="004D3FE1" w14:paraId="4F2271A0" w14:textId="77777777" w:rsidTr="00021BE7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7EF9EBC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</w:p>
        </w:tc>
        <w:tc>
          <w:tcPr>
            <w:tcW w:w="3585" w:type="pct"/>
            <w:noWrap/>
            <w:vAlign w:val="center"/>
            <w:hideMark/>
          </w:tcPr>
          <w:p w14:paraId="2EA9542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Lập danh sách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 theo dõi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số lượng vận dụng, thiết bị đang quản lý</w:t>
            </w:r>
          </w:p>
        </w:tc>
        <w:tc>
          <w:tcPr>
            <w:tcW w:w="183" w:type="pct"/>
          </w:tcPr>
          <w:p w14:paraId="310E75C6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2C8EE5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16C6F66" w14:textId="54E06F16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7FA7631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E95235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A79D664" w14:textId="1CADDC1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5843FE82" w14:textId="77777777" w:rsidTr="00021BE7">
        <w:trPr>
          <w:trHeight w:val="615"/>
        </w:trPr>
        <w:tc>
          <w:tcPr>
            <w:tcW w:w="255" w:type="pct"/>
            <w:noWrap/>
            <w:vAlign w:val="center"/>
            <w:hideMark/>
          </w:tcPr>
          <w:p w14:paraId="776DE2E9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6</w:t>
            </w:r>
          </w:p>
        </w:tc>
        <w:tc>
          <w:tcPr>
            <w:tcW w:w="3585" w:type="pct"/>
            <w:noWrap/>
            <w:vAlign w:val="center"/>
            <w:hideMark/>
          </w:tcPr>
          <w:p w14:paraId="4DA6F20A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Thực hành tiết kiệm: sử dụng giấy một mặt để ghi chép, in văn bản lên 2 mặt giấy và tắt bớt thiết bị điện khi không cần thiết </w:t>
            </w:r>
          </w:p>
        </w:tc>
        <w:tc>
          <w:tcPr>
            <w:tcW w:w="183" w:type="pct"/>
          </w:tcPr>
          <w:p w14:paraId="18A04AF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868BDB2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454238F2" w14:textId="7E36639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88F693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50C53462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8776AAB" w14:textId="411282F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7A2D9407" w14:textId="77777777" w:rsidTr="00021BE7">
        <w:trPr>
          <w:trHeight w:val="373"/>
        </w:trPr>
        <w:tc>
          <w:tcPr>
            <w:tcW w:w="255" w:type="pct"/>
            <w:noWrap/>
            <w:vAlign w:val="center"/>
            <w:hideMark/>
          </w:tcPr>
          <w:p w14:paraId="438799A4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7</w:t>
            </w:r>
          </w:p>
        </w:tc>
        <w:tc>
          <w:tcPr>
            <w:tcW w:w="3585" w:type="pct"/>
            <w:noWrap/>
            <w:vAlign w:val="center"/>
            <w:hideMark/>
          </w:tcPr>
          <w:p w14:paraId="441E0F4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 Quản lý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 về thiết bị, vận dụng cần mua,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thay thế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nếu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hết, bị hỏng </w:t>
            </w:r>
          </w:p>
        </w:tc>
        <w:tc>
          <w:tcPr>
            <w:tcW w:w="183" w:type="pct"/>
          </w:tcPr>
          <w:p w14:paraId="503DFE4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5519714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61DC291" w14:textId="5ABD4B2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EBE0885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B59B9F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C404F42" w14:textId="0797845B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F63C8" w:rsidRPr="004D3FE1" w14:paraId="0F9F3422" w14:textId="77777777" w:rsidTr="00021BE7">
        <w:trPr>
          <w:trHeight w:val="373"/>
        </w:trPr>
        <w:tc>
          <w:tcPr>
            <w:tcW w:w="255" w:type="pct"/>
            <w:noWrap/>
            <w:vAlign w:val="center"/>
            <w:hideMark/>
          </w:tcPr>
          <w:p w14:paraId="4194D6E4" w14:textId="77777777" w:rsidR="00AF63C8" w:rsidRPr="004D3FE1" w:rsidRDefault="00AF63C8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8</w:t>
            </w:r>
          </w:p>
        </w:tc>
        <w:tc>
          <w:tcPr>
            <w:tcW w:w="3585" w:type="pct"/>
            <w:noWrap/>
            <w:vAlign w:val="center"/>
            <w:hideMark/>
          </w:tcPr>
          <w:p w14:paraId="0604B688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Phối hợp với Bộ phận văn phòng để mua sắm,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xin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trang cấp vật dụng</w:t>
            </w:r>
          </w:p>
        </w:tc>
        <w:tc>
          <w:tcPr>
            <w:tcW w:w="183" w:type="pct"/>
          </w:tcPr>
          <w:p w14:paraId="7DDB40BE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F4FA1D9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D00E02C" w14:textId="0FE58692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5A49F65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783D45C" w14:textId="77777777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776B234" w14:textId="2AF83A69" w:rsidR="00AF63C8" w:rsidRPr="004D3FE1" w:rsidRDefault="00AF63C8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3D23413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699FBB84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2FE99584" w14:textId="77777777" w:rsidR="00A24D11" w:rsidRPr="004D3FE1" w:rsidRDefault="004D3FE1" w:rsidP="006325DD">
            <w:pPr>
              <w:pStyle w:val="ListParagraph"/>
              <w:numPr>
                <w:ilvl w:val="0"/>
                <w:numId w:val="38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Nội dung k</w:t>
            </w:r>
            <w:r w:rsidR="00A24D11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hác</w:t>
            </w:r>
          </w:p>
        </w:tc>
        <w:tc>
          <w:tcPr>
            <w:tcW w:w="183" w:type="pct"/>
          </w:tcPr>
          <w:p w14:paraId="2F19A54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5E62A6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9F46456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FBA31A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5108C0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6D965C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450D68F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C89A95C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1832E1C0" w14:textId="77777777" w:rsidR="00A24D11" w:rsidRPr="006325DD" w:rsidRDefault="00A24D11" w:rsidP="006325DD">
            <w:pPr>
              <w:pStyle w:val="ListParagraph"/>
              <w:numPr>
                <w:ilvl w:val="0"/>
                <w:numId w:val="40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 w:rsidRPr="006325DD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Điều kiện làm việc</w:t>
            </w:r>
          </w:p>
        </w:tc>
        <w:tc>
          <w:tcPr>
            <w:tcW w:w="183" w:type="pct"/>
          </w:tcPr>
          <w:p w14:paraId="730B467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29BE4AE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1A0B4C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0D43769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029E30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1F6D31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42305F6F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E814B89" w14:textId="77777777" w:rsidR="00A24D11" w:rsidRPr="004D3FE1" w:rsidRDefault="00BE012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49</w:t>
            </w:r>
          </w:p>
        </w:tc>
        <w:tc>
          <w:tcPr>
            <w:tcW w:w="3585" w:type="pct"/>
            <w:noWrap/>
            <w:vAlign w:val="center"/>
            <w:hideMark/>
          </w:tcPr>
          <w:p w14:paraId="313BA541" w14:textId="77777777" w:rsidR="00A24D11" w:rsidRPr="004D3FE1" w:rsidRDefault="00230579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Thực hiện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chấm công hàng ngày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,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gửi Quản lý vào cuối tháng </w:t>
            </w:r>
          </w:p>
        </w:tc>
        <w:tc>
          <w:tcPr>
            <w:tcW w:w="183" w:type="pct"/>
          </w:tcPr>
          <w:p w14:paraId="583F8A5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8AA789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EE0AB38" w14:textId="0082028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C155AE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A4E69A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D37010E" w14:textId="736839E5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048D3568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54CA0E26" w14:textId="77777777" w:rsidR="00A24D11" w:rsidRPr="004D3FE1" w:rsidRDefault="0012418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0</w:t>
            </w:r>
          </w:p>
        </w:tc>
        <w:tc>
          <w:tcPr>
            <w:tcW w:w="3585" w:type="pct"/>
            <w:noWrap/>
            <w:vAlign w:val="center"/>
            <w:hideMark/>
          </w:tcPr>
          <w:p w14:paraId="668DA610" w14:textId="77777777" w:rsidR="00A24D11" w:rsidRPr="004D3FE1" w:rsidRDefault="00230579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 Quản lý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 w:rsidR="0024661E">
              <w:rPr>
                <w:rFonts w:ascii="Palatino Linotype" w:hAnsi="Palatino Linotype" w:cs="Calibri"/>
                <w:color w:val="000000"/>
                <w:sz w:val="22"/>
              </w:rPr>
              <w:t xml:space="preserve">ít nhất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trước</w:t>
            </w:r>
            <w:r w:rsidR="0024661E">
              <w:rPr>
                <w:rFonts w:ascii="Palatino Linotype" w:hAnsi="Palatino Linotype" w:cs="Calibri"/>
                <w:color w:val="000000"/>
                <w:sz w:val="22"/>
              </w:rPr>
              <w:t xml:space="preserve"> 30 phút 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>nếu đến làm việc muộn</w:t>
            </w:r>
          </w:p>
        </w:tc>
        <w:tc>
          <w:tcPr>
            <w:tcW w:w="183" w:type="pct"/>
          </w:tcPr>
          <w:p w14:paraId="6328A0F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8B4AFFA" w14:textId="12B480BC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6CFC7C9" w14:textId="044F85B0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C304C2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3E7323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177F2A7A" w14:textId="16A6A92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DF764D" w:rsidRPr="004D3FE1" w14:paraId="6EA795ED" w14:textId="77777777" w:rsidTr="00AF63C8">
        <w:trPr>
          <w:trHeight w:val="600"/>
        </w:trPr>
        <w:tc>
          <w:tcPr>
            <w:tcW w:w="255" w:type="pct"/>
            <w:noWrap/>
            <w:vAlign w:val="center"/>
            <w:hideMark/>
          </w:tcPr>
          <w:p w14:paraId="38469B44" w14:textId="77777777" w:rsidR="00DF764D" w:rsidRPr="004D3FE1" w:rsidRDefault="0012418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</w:p>
        </w:tc>
        <w:tc>
          <w:tcPr>
            <w:tcW w:w="3585" w:type="pct"/>
            <w:noWrap/>
            <w:vAlign w:val="center"/>
            <w:hideMark/>
          </w:tcPr>
          <w:p w14:paraId="07BF5A4C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Báo cáo ngay cho Quản lý vào buổi sáng nếu bị ốm hoặc gặp ta</w:t>
            </w:r>
            <w:r w:rsidR="008C3AB2" w:rsidRPr="004D3FE1">
              <w:rPr>
                <w:rFonts w:ascii="Palatino Linotype" w:hAnsi="Palatino Linotype" w:cs="Calibri"/>
                <w:color w:val="000000"/>
                <w:sz w:val="22"/>
              </w:rPr>
              <w:t>i nạn khẩn cấp để xin phép nghỉ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 </w:t>
            </w:r>
          </w:p>
        </w:tc>
        <w:tc>
          <w:tcPr>
            <w:tcW w:w="183" w:type="pct"/>
          </w:tcPr>
          <w:p w14:paraId="52F7B9E0" w14:textId="31BB6E6C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4A29CEC" w14:textId="6ADD4CDF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D6AB557" w14:textId="7C10F01D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1BBBFDF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0ABC8BD5" w14:textId="77777777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E4D183B" w14:textId="272058CF" w:rsidR="00DF764D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2372471B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E2FA71A" w14:textId="77777777" w:rsidR="00A24D11" w:rsidRPr="004D3FE1" w:rsidRDefault="0012418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2</w:t>
            </w:r>
          </w:p>
        </w:tc>
        <w:tc>
          <w:tcPr>
            <w:tcW w:w="3585" w:type="pct"/>
            <w:noWrap/>
            <w:vAlign w:val="center"/>
            <w:hideMark/>
          </w:tcPr>
          <w:p w14:paraId="752A499D" w14:textId="77777777" w:rsidR="00A24D11" w:rsidRPr="004D3FE1" w:rsidRDefault="00230579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Báo cáo Quản lý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ít nhất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ngày trước khi nghỉ phép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>1 ngày</w:t>
            </w:r>
          </w:p>
        </w:tc>
        <w:tc>
          <w:tcPr>
            <w:tcW w:w="183" w:type="pct"/>
          </w:tcPr>
          <w:p w14:paraId="7256FC9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E248D04" w14:textId="4127CAF6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B427E70" w14:textId="17FA8599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30F95A1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9010DAC" w14:textId="7E87F751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87674F8" w14:textId="1EFBCA14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42E49615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721E97B2" w14:textId="77777777" w:rsidR="00A24D11" w:rsidRPr="004D3FE1" w:rsidRDefault="0012418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3</w:t>
            </w:r>
          </w:p>
        </w:tc>
        <w:tc>
          <w:tcPr>
            <w:tcW w:w="3585" w:type="pct"/>
            <w:noWrap/>
            <w:vAlign w:val="center"/>
            <w:hideMark/>
          </w:tcPr>
          <w:p w14:paraId="1AAE6D0B" w14:textId="77777777" w:rsidR="00A24D11" w:rsidRPr="004D3FE1" w:rsidRDefault="00DF764D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Báo cáo Quản lý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ít nhất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1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tuần trước khi </w:t>
            </w:r>
            <w:r w:rsidR="004D3FE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có kế hoạch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nghỉ dài hơn 2 ngày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309A0FB2" w14:textId="2EA20A39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2158EB3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B43943C" w14:textId="00E3EC11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1A9AAF0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B3A0C8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CFFF847" w14:textId="3C8422AE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1751171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565E78BF" w14:textId="77777777" w:rsidR="00A24D11" w:rsidRPr="004D3FE1" w:rsidRDefault="00A24D1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 </w:t>
            </w:r>
          </w:p>
        </w:tc>
        <w:tc>
          <w:tcPr>
            <w:tcW w:w="3585" w:type="pct"/>
            <w:noWrap/>
            <w:vAlign w:val="center"/>
            <w:hideMark/>
          </w:tcPr>
          <w:p w14:paraId="014B1E6B" w14:textId="77777777" w:rsidR="00A24D11" w:rsidRPr="004D3FE1" w:rsidRDefault="006325DD" w:rsidP="006325DD">
            <w:pPr>
              <w:pStyle w:val="ListParagraph"/>
              <w:numPr>
                <w:ilvl w:val="0"/>
                <w:numId w:val="40"/>
              </w:num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 xml:space="preserve">  </w:t>
            </w:r>
            <w:r w:rsidR="00A24D11" w:rsidRPr="004D3FE1"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  <w:t>Phong cách làm việc</w:t>
            </w:r>
          </w:p>
        </w:tc>
        <w:tc>
          <w:tcPr>
            <w:tcW w:w="183" w:type="pct"/>
          </w:tcPr>
          <w:p w14:paraId="39DA98F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122BB22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15F10E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2717923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4E50C88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0C28E11F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b/>
                <w:bCs/>
                <w:color w:val="000000"/>
                <w:sz w:val="22"/>
              </w:rPr>
            </w:pPr>
          </w:p>
        </w:tc>
      </w:tr>
      <w:tr w:rsidR="00A24D11" w:rsidRPr="004D3FE1" w14:paraId="0CF18A86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1CEF8302" w14:textId="77777777" w:rsidR="00A24D11" w:rsidRPr="004D3FE1" w:rsidRDefault="0012418D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4</w:t>
            </w:r>
          </w:p>
        </w:tc>
        <w:tc>
          <w:tcPr>
            <w:tcW w:w="3585" w:type="pct"/>
            <w:noWrap/>
            <w:vAlign w:val="center"/>
            <w:hideMark/>
          </w:tcPr>
          <w:p w14:paraId="2B81994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Tìm hiểu các chính sách của Trung tâm và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>của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dự án</w:t>
            </w:r>
          </w:p>
        </w:tc>
        <w:tc>
          <w:tcPr>
            <w:tcW w:w="183" w:type="pct"/>
          </w:tcPr>
          <w:p w14:paraId="25E2F3F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0EB53DA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5A0A954B" w14:textId="503EBE5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30E3A7B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3E6718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A9E10A6" w14:textId="196EF1CB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424392E7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295BDE78" w14:textId="77777777" w:rsidR="00A24D11" w:rsidRPr="004D3FE1" w:rsidRDefault="008C3AB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</w:p>
        </w:tc>
        <w:tc>
          <w:tcPr>
            <w:tcW w:w="3585" w:type="pct"/>
            <w:noWrap/>
            <w:vAlign w:val="center"/>
            <w:hideMark/>
          </w:tcPr>
          <w:p w14:paraId="44726661" w14:textId="77777777" w:rsidR="00A24D11" w:rsidRPr="004D3FE1" w:rsidRDefault="00B96B18" w:rsidP="00B96B18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Tìm hiểu Mô tả nhiệm vụ, c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ó trách nhiệm với công việc đang làm</w:t>
            </w:r>
          </w:p>
        </w:tc>
        <w:tc>
          <w:tcPr>
            <w:tcW w:w="183" w:type="pct"/>
          </w:tcPr>
          <w:p w14:paraId="73CE6755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05F2EC0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6E9153CA" w14:textId="7646F42A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84856A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A304E34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5A351A6C" w14:textId="12197916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784373F2" w14:textId="77777777" w:rsidTr="00AF63C8">
        <w:trPr>
          <w:trHeight w:val="388"/>
        </w:trPr>
        <w:tc>
          <w:tcPr>
            <w:tcW w:w="255" w:type="pct"/>
            <w:noWrap/>
            <w:vAlign w:val="center"/>
            <w:hideMark/>
          </w:tcPr>
          <w:p w14:paraId="35677073" w14:textId="77777777" w:rsidR="00A24D11" w:rsidRPr="004D3FE1" w:rsidRDefault="008C3AB2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lastRenderedPageBreak/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6</w:t>
            </w:r>
          </w:p>
        </w:tc>
        <w:tc>
          <w:tcPr>
            <w:tcW w:w="3585" w:type="pct"/>
            <w:noWrap/>
            <w:vAlign w:val="center"/>
            <w:hideMark/>
          </w:tcPr>
          <w:p w14:paraId="5C51BF05" w14:textId="77777777" w:rsidR="00A24D11" w:rsidRPr="004D3FE1" w:rsidRDefault="008C3AB2" w:rsidP="00B96B18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Xác định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công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việc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cần 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>làm</w:t>
            </w:r>
            <w:r w:rsidR="00B96B18">
              <w:rPr>
                <w:rFonts w:ascii="Palatino Linotype" w:hAnsi="Palatino Linotype" w:cs="Calibri"/>
                <w:color w:val="000000"/>
                <w:sz w:val="22"/>
              </w:rPr>
              <w:t>,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lập kế hoạch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>công việc tiếp theo</w:t>
            </w:r>
            <w:r w:rsidR="00A24D11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471A1B73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4F9BF58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D27F5D8" w14:textId="1A756FAF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710F2E37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6E6CF082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6453A73B" w14:textId="1B11F1C9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BE0122" w:rsidRPr="004D3FE1" w14:paraId="00BDB2F0" w14:textId="77777777" w:rsidTr="00021BE7">
        <w:trPr>
          <w:trHeight w:val="331"/>
        </w:trPr>
        <w:tc>
          <w:tcPr>
            <w:tcW w:w="255" w:type="pct"/>
            <w:noWrap/>
            <w:vAlign w:val="center"/>
            <w:hideMark/>
          </w:tcPr>
          <w:p w14:paraId="4EC4123C" w14:textId="77777777" w:rsidR="00BE0122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57</w:t>
            </w:r>
          </w:p>
        </w:tc>
        <w:tc>
          <w:tcPr>
            <w:tcW w:w="3585" w:type="pct"/>
            <w:noWrap/>
            <w:vAlign w:val="center"/>
            <w:hideMark/>
          </w:tcPr>
          <w:p w14:paraId="52FC636F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Luôn phối hợp, làm việc nhóm với đồng nghiệp, kế toán dự án để lập kế hoạch, triển khai hoạt động, báo cáo kết quả 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 </w:t>
            </w:r>
          </w:p>
        </w:tc>
        <w:tc>
          <w:tcPr>
            <w:tcW w:w="183" w:type="pct"/>
          </w:tcPr>
          <w:p w14:paraId="377F78C9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30497A3B" w14:textId="09A7A2FA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DE300A7" w14:textId="2DE8F0FB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89CCAA0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21652AA" w14:textId="264A40E0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D6E04DE" w14:textId="441E2A73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BE0122" w:rsidRPr="004D3FE1" w14:paraId="50709D94" w14:textId="77777777" w:rsidTr="00021BE7">
        <w:trPr>
          <w:trHeight w:val="331"/>
        </w:trPr>
        <w:tc>
          <w:tcPr>
            <w:tcW w:w="255" w:type="pct"/>
            <w:noWrap/>
            <w:vAlign w:val="center"/>
            <w:hideMark/>
          </w:tcPr>
          <w:p w14:paraId="08863F16" w14:textId="77777777" w:rsidR="00BE0122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58</w:t>
            </w:r>
          </w:p>
        </w:tc>
        <w:tc>
          <w:tcPr>
            <w:tcW w:w="3585" w:type="pct"/>
            <w:noWrap/>
            <w:vAlign w:val="center"/>
            <w:hideMark/>
          </w:tcPr>
          <w:p w14:paraId="212EF4AE" w14:textId="77777777" w:rsidR="00BE0122" w:rsidRPr="004D3FE1" w:rsidRDefault="00BE0122" w:rsidP="0024661E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Báo cáo với Quản lý khi </w:t>
            </w:r>
            <w:r w:rsidR="0024661E">
              <w:rPr>
                <w:rFonts w:ascii="Palatino Linotype" w:hAnsi="Palatino Linotype" w:cs="Calibri"/>
                <w:color w:val="000000"/>
                <w:sz w:val="22"/>
              </w:rPr>
              <w:t xml:space="preserve">có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 xml:space="preserve">yêu cầu hỗ trợ </w:t>
            </w:r>
            <w:r w:rsidR="0024661E">
              <w:rPr>
                <w:rFonts w:ascii="Palatino Linotype" w:hAnsi="Palatino Linotype" w:cs="Calibri"/>
                <w:color w:val="000000"/>
                <w:sz w:val="22"/>
              </w:rPr>
              <w:t xml:space="preserve">của </w:t>
            </w:r>
            <w:r>
              <w:rPr>
                <w:rFonts w:ascii="Palatino Linotype" w:hAnsi="Palatino Linotype" w:cs="Calibri"/>
                <w:color w:val="000000"/>
                <w:sz w:val="22"/>
              </w:rPr>
              <w:t>nhóm/phòng khác</w:t>
            </w:r>
          </w:p>
        </w:tc>
        <w:tc>
          <w:tcPr>
            <w:tcW w:w="183" w:type="pct"/>
          </w:tcPr>
          <w:p w14:paraId="216D7358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EEEB4AB" w14:textId="22A91616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2696076F" w14:textId="337871A6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64A80091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1C2AB350" w14:textId="7F23FCE0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2D2DC879" w14:textId="544F4D80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A24D11" w:rsidRPr="004D3FE1" w14:paraId="082C741C" w14:textId="77777777" w:rsidTr="00AF63C8">
        <w:trPr>
          <w:trHeight w:val="300"/>
        </w:trPr>
        <w:tc>
          <w:tcPr>
            <w:tcW w:w="255" w:type="pct"/>
            <w:noWrap/>
            <w:vAlign w:val="center"/>
            <w:hideMark/>
          </w:tcPr>
          <w:p w14:paraId="0B5A0585" w14:textId="77777777" w:rsidR="00A24D11" w:rsidRPr="004D3FE1" w:rsidRDefault="004D3FE1" w:rsidP="004D3FE1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>5</w:t>
            </w:r>
            <w:r w:rsidR="00BE0122">
              <w:rPr>
                <w:rFonts w:ascii="Palatino Linotype" w:hAnsi="Palatino Linotype" w:cs="Calibri"/>
                <w:color w:val="000000"/>
                <w:sz w:val="22"/>
              </w:rPr>
              <w:t>9</w:t>
            </w:r>
          </w:p>
        </w:tc>
        <w:tc>
          <w:tcPr>
            <w:tcW w:w="3585" w:type="pct"/>
            <w:noWrap/>
            <w:vAlign w:val="center"/>
            <w:hideMark/>
          </w:tcPr>
          <w:p w14:paraId="17926F20" w14:textId="77777777" w:rsidR="00A24D11" w:rsidRPr="004D3FE1" w:rsidRDefault="00A24D11" w:rsidP="00B96B18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Thảo luận với </w:t>
            </w:r>
            <w:r w:rsidR="00DF764D"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Quản lý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khi không hiểu, </w:t>
            </w:r>
            <w:r w:rsidR="00B96B18">
              <w:rPr>
                <w:rFonts w:ascii="Palatino Linotype" w:hAnsi="Palatino Linotype" w:cs="Calibri"/>
                <w:color w:val="000000"/>
                <w:sz w:val="22"/>
              </w:rPr>
              <w:t xml:space="preserve">chưa biết </w:t>
            </w: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chắc công việc cần làm </w:t>
            </w:r>
          </w:p>
        </w:tc>
        <w:tc>
          <w:tcPr>
            <w:tcW w:w="183" w:type="pct"/>
          </w:tcPr>
          <w:p w14:paraId="67BDCDC1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778B489D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356DB7A1" w14:textId="49608CE2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4D2A7A6C" w14:textId="77777777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71A76064" w14:textId="4BC11572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3D29D064" w14:textId="015D0B89" w:rsidR="00A24D11" w:rsidRPr="004D3FE1" w:rsidRDefault="00A24D11" w:rsidP="004D3FE1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  <w:tr w:rsidR="00BE0122" w:rsidRPr="004D3FE1" w14:paraId="2F55182D" w14:textId="77777777" w:rsidTr="00021BE7">
        <w:trPr>
          <w:trHeight w:val="331"/>
        </w:trPr>
        <w:tc>
          <w:tcPr>
            <w:tcW w:w="255" w:type="pct"/>
            <w:noWrap/>
            <w:vAlign w:val="center"/>
            <w:hideMark/>
          </w:tcPr>
          <w:p w14:paraId="2C6EF93D" w14:textId="77777777" w:rsidR="00BE0122" w:rsidRPr="004D3FE1" w:rsidRDefault="00BE0122" w:rsidP="00021BE7">
            <w:pPr>
              <w:spacing w:before="0" w:after="0" w:line="264" w:lineRule="auto"/>
              <w:jc w:val="center"/>
              <w:rPr>
                <w:rFonts w:ascii="Palatino Linotype" w:hAnsi="Palatino Linotype" w:cs="Calibri"/>
                <w:color w:val="000000"/>
                <w:sz w:val="22"/>
              </w:rPr>
            </w:pPr>
            <w:r>
              <w:rPr>
                <w:rFonts w:ascii="Palatino Linotype" w:hAnsi="Palatino Linotype" w:cs="Calibri"/>
                <w:color w:val="000000"/>
                <w:sz w:val="22"/>
              </w:rPr>
              <w:t>60</w:t>
            </w:r>
          </w:p>
        </w:tc>
        <w:tc>
          <w:tcPr>
            <w:tcW w:w="3585" w:type="pct"/>
            <w:noWrap/>
            <w:vAlign w:val="center"/>
            <w:hideMark/>
          </w:tcPr>
          <w:p w14:paraId="385C734D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  <w:r w:rsidRPr="004D3FE1">
              <w:rPr>
                <w:rFonts w:ascii="Palatino Linotype" w:hAnsi="Palatino Linotype" w:cs="Calibri"/>
                <w:color w:val="000000"/>
                <w:sz w:val="22"/>
              </w:rPr>
              <w:t xml:space="preserve">Báo cáo Quản lý về tiến độ công việc, thời hạn hoàn thành và thảo luận khi không kịp thời hạn </w:t>
            </w:r>
          </w:p>
        </w:tc>
        <w:tc>
          <w:tcPr>
            <w:tcW w:w="183" w:type="pct"/>
          </w:tcPr>
          <w:p w14:paraId="4DC01827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3" w:type="pct"/>
          </w:tcPr>
          <w:p w14:paraId="5D6B7F6F" w14:textId="40442FD4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184" w:type="pct"/>
          </w:tcPr>
          <w:p w14:paraId="0004BB6A" w14:textId="026C2F46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3" w:type="pct"/>
          </w:tcPr>
          <w:p w14:paraId="50968F2C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2" w:type="pct"/>
          </w:tcPr>
          <w:p w14:paraId="3AFF77A2" w14:textId="77777777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  <w:tc>
          <w:tcPr>
            <w:tcW w:w="205" w:type="pct"/>
          </w:tcPr>
          <w:p w14:paraId="759D51B9" w14:textId="1809851C" w:rsidR="00BE0122" w:rsidRPr="004D3FE1" w:rsidRDefault="00BE0122" w:rsidP="00021BE7">
            <w:pPr>
              <w:spacing w:before="0" w:after="0" w:line="264" w:lineRule="auto"/>
              <w:jc w:val="both"/>
              <w:rPr>
                <w:rFonts w:ascii="Palatino Linotype" w:hAnsi="Palatino Linotype" w:cs="Calibri"/>
                <w:color w:val="000000"/>
                <w:sz w:val="22"/>
              </w:rPr>
            </w:pPr>
          </w:p>
        </w:tc>
      </w:tr>
    </w:tbl>
    <w:p w14:paraId="6E8D3476" w14:textId="77777777" w:rsidR="006325DD" w:rsidRDefault="006325DD" w:rsidP="006325DD">
      <w:pPr>
        <w:spacing w:before="0" w:after="0" w:line="264" w:lineRule="auto"/>
        <w:rPr>
          <w:rFonts w:ascii="Palatino Linotype" w:hAnsi="Palatino Linotype"/>
          <w:b/>
          <w:sz w:val="22"/>
        </w:rPr>
      </w:pPr>
    </w:p>
    <w:p w14:paraId="3A2282F6" w14:textId="77777777" w:rsidR="004D3FE1" w:rsidRPr="006325DD" w:rsidRDefault="006325DD" w:rsidP="006325DD">
      <w:pPr>
        <w:spacing w:before="0" w:after="0" w:line="264" w:lineRule="auto"/>
        <w:ind w:firstLine="360"/>
        <w:rPr>
          <w:rFonts w:ascii="Palatino Linotype" w:hAnsi="Palatino Linotype"/>
          <w:b/>
          <w:sz w:val="22"/>
        </w:rPr>
      </w:pPr>
      <w:r>
        <w:rPr>
          <w:rFonts w:ascii="Palatino Linotype" w:hAnsi="Palatino Linotype"/>
          <w:b/>
          <w:sz w:val="22"/>
        </w:rPr>
        <w:t>Nhân viên tự nhận xét, đánh giá chung về mức độ hoàn thành công việc của kỳ đánh giá</w:t>
      </w:r>
    </w:p>
    <w:p w14:paraId="5906E704" w14:textId="2AE60563" w:rsidR="006325DD" w:rsidRDefault="00F74A27" w:rsidP="00FD16AE">
      <w:pPr>
        <w:pStyle w:val="ListParagraph"/>
        <w:numPr>
          <w:ilvl w:val="0"/>
          <w:numId w:val="28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Chủ động và hoàn thành</w:t>
      </w:r>
      <w:r w:rsidR="00FD16AE">
        <w:rPr>
          <w:rFonts w:ascii="Palatino Linotype" w:hAnsi="Palatino Linotype"/>
          <w:sz w:val="22"/>
        </w:rPr>
        <w:t xml:space="preserve"> các công việc được giao, có tinh thần </w:t>
      </w:r>
      <w:r w:rsidR="00856922">
        <w:rPr>
          <w:rFonts w:ascii="Palatino Linotype" w:hAnsi="Palatino Linotype"/>
          <w:sz w:val="22"/>
        </w:rPr>
        <w:t>học hỏi và muốn phát triển.</w:t>
      </w:r>
    </w:p>
    <w:p w14:paraId="68EA9DA6" w14:textId="30C526FC" w:rsidR="00FD16AE" w:rsidRDefault="00021BE7" w:rsidP="00FD16AE">
      <w:pPr>
        <w:pStyle w:val="ListParagraph"/>
        <w:numPr>
          <w:ilvl w:val="0"/>
          <w:numId w:val="28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Chủ động tìm tòi và trau dồi kiến thức để bổ trợ cho công việc</w:t>
      </w:r>
      <w:r w:rsidR="00FD16AE">
        <w:rPr>
          <w:rFonts w:ascii="Palatino Linotype" w:hAnsi="Palatino Linotype"/>
          <w:sz w:val="22"/>
        </w:rPr>
        <w:t>.</w:t>
      </w:r>
    </w:p>
    <w:p w14:paraId="319215BB" w14:textId="7F262D74" w:rsidR="00FD16AE" w:rsidRPr="004D3FE1" w:rsidRDefault="00FD16AE" w:rsidP="00FD16AE">
      <w:pPr>
        <w:pStyle w:val="ListParagraph"/>
        <w:numPr>
          <w:ilvl w:val="0"/>
          <w:numId w:val="28"/>
        </w:numPr>
        <w:spacing w:before="0" w:after="0" w:line="264" w:lineRule="auto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Hòa đồng với đồng nghiệp.</w:t>
      </w:r>
    </w:p>
    <w:p w14:paraId="78D96183" w14:textId="77777777" w:rsidR="006325DD" w:rsidRDefault="006325DD" w:rsidP="004D3FE1">
      <w:pPr>
        <w:pStyle w:val="ListParagraph"/>
        <w:tabs>
          <w:tab w:val="clear" w:pos="288"/>
        </w:tabs>
        <w:spacing w:before="0" w:after="0" w:line="264" w:lineRule="auto"/>
        <w:ind w:left="1080" w:firstLine="0"/>
        <w:rPr>
          <w:rFonts w:ascii="Palatino Linotype" w:hAnsi="Palatino Linotype"/>
          <w:b/>
          <w:sz w:val="22"/>
        </w:rPr>
      </w:pPr>
    </w:p>
    <w:p w14:paraId="467ECF5B" w14:textId="77777777" w:rsidR="00AA512D" w:rsidRPr="004D3FE1" w:rsidRDefault="00AA512D" w:rsidP="004D3FE1">
      <w:pPr>
        <w:pStyle w:val="ListParagraph"/>
        <w:numPr>
          <w:ilvl w:val="0"/>
          <w:numId w:val="22"/>
        </w:numPr>
        <w:spacing w:before="0" w:after="0" w:line="264" w:lineRule="auto"/>
        <w:rPr>
          <w:rFonts w:ascii="Palatino Linotype" w:hAnsi="Palatino Linotype"/>
          <w:b/>
          <w:sz w:val="22"/>
        </w:rPr>
      </w:pPr>
      <w:r w:rsidRPr="004D3FE1">
        <w:rPr>
          <w:rFonts w:ascii="Palatino Linotype" w:hAnsi="Palatino Linotype"/>
          <w:b/>
          <w:sz w:val="22"/>
        </w:rPr>
        <w:t>Nhận xét, đánh giá của Quản lý/ Giám sát viên</w:t>
      </w:r>
    </w:p>
    <w:p w14:paraId="09E5BE23" w14:textId="573D1B23" w:rsidR="00AA512D" w:rsidRDefault="00AA512D" w:rsidP="00B96B18">
      <w:pPr>
        <w:pStyle w:val="ListParagraph"/>
        <w:numPr>
          <w:ilvl w:val="0"/>
          <w:numId w:val="30"/>
        </w:numPr>
        <w:spacing w:before="0" w:after="0" w:line="264" w:lineRule="auto"/>
        <w:rPr>
          <w:rFonts w:ascii="Palatino Linotype" w:hAnsi="Palatino Linotype"/>
          <w:sz w:val="22"/>
        </w:rPr>
      </w:pPr>
      <w:r w:rsidRPr="004D3FE1">
        <w:rPr>
          <w:rFonts w:ascii="Palatino Linotype" w:hAnsi="Palatino Linotype"/>
          <w:sz w:val="22"/>
        </w:rPr>
        <w:t>Những điểm mạnh</w:t>
      </w:r>
    </w:p>
    <w:p w14:paraId="5E46F32B" w14:textId="7AABD559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D24ADA5" w14:textId="77777777" w:rsidR="0047382A" w:rsidRP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35AB983" w14:textId="1D4CA479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04E6696" w14:textId="7AC25DE8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0D99902F" w14:textId="77777777" w:rsidR="0047382A" w:rsidRP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4DBC03A7" w14:textId="77777777" w:rsidR="00341018" w:rsidRPr="004D3FE1" w:rsidRDefault="00341018" w:rsidP="004D3FE1">
      <w:pPr>
        <w:pStyle w:val="ListParagraph"/>
        <w:tabs>
          <w:tab w:val="clear" w:pos="288"/>
        </w:tabs>
        <w:spacing w:before="0" w:after="0" w:line="264" w:lineRule="auto"/>
        <w:ind w:left="1440" w:firstLine="0"/>
        <w:rPr>
          <w:rFonts w:ascii="Palatino Linotype" w:hAnsi="Palatino Linotype"/>
          <w:sz w:val="22"/>
        </w:rPr>
      </w:pPr>
    </w:p>
    <w:p w14:paraId="40E50DB0" w14:textId="55CB20D6" w:rsidR="00341018" w:rsidRDefault="00341018" w:rsidP="004D3FE1">
      <w:pPr>
        <w:pStyle w:val="ListParagraph"/>
        <w:tabs>
          <w:tab w:val="clear" w:pos="288"/>
        </w:tabs>
        <w:spacing w:before="0" w:after="0" w:line="264" w:lineRule="auto"/>
        <w:ind w:left="1440" w:firstLine="0"/>
        <w:rPr>
          <w:rFonts w:ascii="Palatino Linotype" w:hAnsi="Palatino Linotype"/>
          <w:sz w:val="22"/>
        </w:rPr>
      </w:pPr>
    </w:p>
    <w:p w14:paraId="6CB7A4C1" w14:textId="5C387959" w:rsidR="0047382A" w:rsidRDefault="0047382A" w:rsidP="004D3FE1">
      <w:pPr>
        <w:pStyle w:val="ListParagraph"/>
        <w:tabs>
          <w:tab w:val="clear" w:pos="288"/>
        </w:tabs>
        <w:spacing w:before="0" w:after="0" w:line="264" w:lineRule="auto"/>
        <w:ind w:left="1440" w:firstLine="0"/>
        <w:rPr>
          <w:rFonts w:ascii="Palatino Linotype" w:hAnsi="Palatino Linotype"/>
          <w:sz w:val="22"/>
        </w:rPr>
      </w:pPr>
    </w:p>
    <w:p w14:paraId="7D942145" w14:textId="77777777" w:rsidR="0047382A" w:rsidRPr="004D3FE1" w:rsidRDefault="0047382A" w:rsidP="004D3FE1">
      <w:pPr>
        <w:pStyle w:val="ListParagraph"/>
        <w:tabs>
          <w:tab w:val="clear" w:pos="288"/>
        </w:tabs>
        <w:spacing w:before="0" w:after="0" w:line="264" w:lineRule="auto"/>
        <w:ind w:left="1440" w:firstLine="0"/>
        <w:rPr>
          <w:rFonts w:ascii="Palatino Linotype" w:hAnsi="Palatino Linotype"/>
          <w:sz w:val="22"/>
        </w:rPr>
      </w:pPr>
    </w:p>
    <w:p w14:paraId="2E4AE19F" w14:textId="73266596" w:rsidR="00AA512D" w:rsidRDefault="00AA512D" w:rsidP="00B96B18">
      <w:pPr>
        <w:pStyle w:val="ListParagraph"/>
        <w:numPr>
          <w:ilvl w:val="0"/>
          <w:numId w:val="30"/>
        </w:numPr>
        <w:spacing w:before="0" w:after="0" w:line="264" w:lineRule="auto"/>
        <w:rPr>
          <w:rFonts w:ascii="Palatino Linotype" w:hAnsi="Palatino Linotype"/>
          <w:sz w:val="22"/>
        </w:rPr>
      </w:pPr>
      <w:r w:rsidRPr="004D3FE1">
        <w:rPr>
          <w:rFonts w:ascii="Palatino Linotype" w:hAnsi="Palatino Linotype"/>
          <w:sz w:val="22"/>
        </w:rPr>
        <w:t>Những điểm cần thay đổi</w:t>
      </w:r>
    </w:p>
    <w:p w14:paraId="231412BF" w14:textId="7E947F01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1D94213" w14:textId="26C89E5B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96FDF86" w14:textId="53DF090C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E6AE475" w14:textId="77777777" w:rsidR="0047382A" w:rsidRP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5B22BF3C" w14:textId="166EC1D4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320E92B8" w14:textId="741F793A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67AA4D9" w14:textId="5A12FF8F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5E2EBFD" w14:textId="0D8416FD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1F72A5BA" w14:textId="77777777" w:rsidR="0047382A" w:rsidRDefault="0047382A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3ACF9505" w14:textId="77777777" w:rsidR="00AB3194" w:rsidRDefault="00AB3194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08F55CCF" w14:textId="77777777" w:rsidR="00AB3194" w:rsidRPr="0047382A" w:rsidRDefault="00AB3194" w:rsidP="0047382A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64665D28" w14:textId="77777777" w:rsidR="004D3FE1" w:rsidRPr="00FD16AE" w:rsidRDefault="004D3FE1" w:rsidP="00FD16AE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4610B30E" w14:textId="77777777" w:rsidR="00AA512D" w:rsidRPr="004D3FE1" w:rsidRDefault="00AA512D" w:rsidP="004D3FE1">
      <w:pPr>
        <w:pStyle w:val="ListParagraph"/>
        <w:numPr>
          <w:ilvl w:val="0"/>
          <w:numId w:val="22"/>
        </w:numPr>
        <w:spacing w:before="0" w:after="0" w:line="264" w:lineRule="auto"/>
        <w:rPr>
          <w:rFonts w:ascii="Palatino Linotype" w:hAnsi="Palatino Linotype"/>
          <w:b/>
          <w:sz w:val="22"/>
        </w:rPr>
      </w:pPr>
      <w:r w:rsidRPr="004D3FE1">
        <w:rPr>
          <w:rFonts w:ascii="Palatino Linotype" w:hAnsi="Palatino Linotype"/>
          <w:b/>
          <w:sz w:val="22"/>
        </w:rPr>
        <w:lastRenderedPageBreak/>
        <w:t>Mục tiêu phấn đấu, Kế hoạch thay đổi trong giai đoạn tiếp theo</w:t>
      </w:r>
    </w:p>
    <w:p w14:paraId="09B1ECAB" w14:textId="1524038B" w:rsidR="00AA512D" w:rsidRDefault="00341018" w:rsidP="00B96B18">
      <w:pPr>
        <w:pStyle w:val="ListParagraph"/>
        <w:numPr>
          <w:ilvl w:val="0"/>
          <w:numId w:val="32"/>
        </w:numPr>
        <w:spacing w:before="0" w:after="0" w:line="264" w:lineRule="auto"/>
        <w:rPr>
          <w:rFonts w:ascii="Palatino Linotype" w:hAnsi="Palatino Linotype"/>
          <w:sz w:val="22"/>
        </w:rPr>
      </w:pPr>
      <w:r w:rsidRPr="004D3FE1">
        <w:rPr>
          <w:rFonts w:ascii="Palatino Linotype" w:hAnsi="Palatino Linotype"/>
          <w:sz w:val="22"/>
        </w:rPr>
        <w:t>Mục tiêu phấn đấu</w:t>
      </w:r>
    </w:p>
    <w:p w14:paraId="32398A4F" w14:textId="77777777" w:rsidR="004D3FE1" w:rsidRDefault="004D3FE1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46B94BBD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5E190370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73DBFE68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1501E622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3BA0D2C2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1DB3791B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1732E79C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76C2054F" w14:textId="77777777" w:rsidR="00AB3194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5A1FB951" w14:textId="77777777" w:rsidR="00AB3194" w:rsidRPr="004D3FE1" w:rsidRDefault="00AB3194" w:rsidP="004D3FE1">
      <w:pPr>
        <w:pStyle w:val="ListParagraph"/>
        <w:tabs>
          <w:tab w:val="clear" w:pos="288"/>
        </w:tabs>
        <w:spacing w:before="0" w:after="0" w:line="264" w:lineRule="auto"/>
        <w:ind w:left="720" w:firstLine="0"/>
        <w:rPr>
          <w:rFonts w:ascii="Palatino Linotype" w:hAnsi="Palatino Linotype"/>
          <w:sz w:val="22"/>
        </w:rPr>
      </w:pPr>
    </w:p>
    <w:p w14:paraId="647BD156" w14:textId="525725E3" w:rsidR="00341018" w:rsidRDefault="00341018" w:rsidP="00B96B18">
      <w:pPr>
        <w:pStyle w:val="ListParagraph"/>
        <w:numPr>
          <w:ilvl w:val="0"/>
          <w:numId w:val="32"/>
        </w:numPr>
        <w:spacing w:before="0" w:after="0" w:line="264" w:lineRule="auto"/>
        <w:rPr>
          <w:rFonts w:ascii="Palatino Linotype" w:hAnsi="Palatino Linotype"/>
          <w:sz w:val="22"/>
        </w:rPr>
      </w:pPr>
      <w:r w:rsidRPr="004D3FE1">
        <w:rPr>
          <w:rFonts w:ascii="Palatino Linotype" w:hAnsi="Palatino Linotype"/>
          <w:sz w:val="22"/>
        </w:rPr>
        <w:t>Kế hoạch thay đổi</w:t>
      </w:r>
    </w:p>
    <w:p w14:paraId="5F30411F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28FEE511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0F3FD88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BC099F9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77E765CA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6DF80418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06501FFD" w14:textId="77777777" w:rsid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39AC5D96" w14:textId="77777777" w:rsidR="00AB3194" w:rsidRPr="00AB3194" w:rsidRDefault="00AB3194" w:rsidP="00AB3194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080C1EFB" w14:textId="77777777" w:rsidR="006325DD" w:rsidRPr="004D3FE1" w:rsidRDefault="006325DD" w:rsidP="004D3FE1">
      <w:pPr>
        <w:spacing w:before="0" w:after="0" w:line="264" w:lineRule="auto"/>
        <w:rPr>
          <w:rFonts w:ascii="Palatino Linotype" w:hAnsi="Palatino Linotype"/>
          <w:sz w:val="22"/>
        </w:rPr>
      </w:pPr>
    </w:p>
    <w:p w14:paraId="540D2520" w14:textId="77777777" w:rsidR="00462E59" w:rsidRPr="004D3FE1" w:rsidRDefault="00462E59">
      <w:pPr>
        <w:rPr>
          <w:rFonts w:ascii="Palatino Linotype" w:hAnsi="Palatino Linotype"/>
          <w:sz w:val="22"/>
        </w:rPr>
      </w:pPr>
    </w:p>
    <w:tbl>
      <w:tblPr>
        <w:tblW w:w="4801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4639"/>
        <w:gridCol w:w="4339"/>
      </w:tblGrid>
      <w:tr w:rsidR="005A5E0B" w:rsidRPr="004D3FE1" w14:paraId="42AD0574" w14:textId="77777777" w:rsidTr="004D3FE1">
        <w:trPr>
          <w:trHeight w:val="288"/>
          <w:jc w:val="center"/>
        </w:trPr>
        <w:tc>
          <w:tcPr>
            <w:tcW w:w="4768" w:type="dxa"/>
            <w:shd w:val="clear" w:color="auto" w:fill="F2F2F2" w:themeFill="background1" w:themeFillShade="F2"/>
            <w:vAlign w:val="center"/>
          </w:tcPr>
          <w:p w14:paraId="17562155" w14:textId="77777777" w:rsidR="005A5E0B" w:rsidRPr="004D3FE1" w:rsidRDefault="00AA512D" w:rsidP="00112CAF">
            <w:pPr>
              <w:pStyle w:val="Heading2"/>
              <w:rPr>
                <w:rFonts w:ascii="Palatino Linotype" w:hAnsi="Palatino Linotype"/>
                <w:sz w:val="22"/>
                <w:szCs w:val="24"/>
              </w:rPr>
            </w:pPr>
            <w:r w:rsidRPr="004D3FE1">
              <w:rPr>
                <w:rFonts w:ascii="Palatino Linotype" w:hAnsi="Palatino Linotype"/>
                <w:sz w:val="22"/>
                <w:szCs w:val="24"/>
              </w:rPr>
              <w:t>CHỮ KÝ CỦA NHÂN VIÊN</w:t>
            </w:r>
          </w:p>
        </w:tc>
        <w:tc>
          <w:tcPr>
            <w:tcW w:w="4427" w:type="dxa"/>
            <w:shd w:val="clear" w:color="auto" w:fill="F2F2F2" w:themeFill="background1" w:themeFillShade="F2"/>
            <w:vAlign w:val="center"/>
          </w:tcPr>
          <w:p w14:paraId="5E497226" w14:textId="77777777" w:rsidR="005A5E0B" w:rsidRPr="004D3FE1" w:rsidRDefault="00AA512D" w:rsidP="004D3FE1">
            <w:pPr>
              <w:pStyle w:val="Heading2"/>
              <w:rPr>
                <w:rFonts w:ascii="Palatino Linotype" w:hAnsi="Palatino Linotype"/>
                <w:sz w:val="22"/>
                <w:szCs w:val="24"/>
              </w:rPr>
            </w:pPr>
            <w:r w:rsidRPr="004D3FE1">
              <w:rPr>
                <w:rFonts w:ascii="Palatino Linotype" w:hAnsi="Palatino Linotype"/>
                <w:sz w:val="22"/>
                <w:szCs w:val="24"/>
              </w:rPr>
              <w:t>CHỮ KÝ CỦA QUẢN LÝ</w:t>
            </w:r>
          </w:p>
        </w:tc>
      </w:tr>
      <w:tr w:rsidR="005A5E0B" w:rsidRPr="004D3FE1" w14:paraId="01917263" w14:textId="77777777" w:rsidTr="004D3FE1">
        <w:trPr>
          <w:trHeight w:val="576"/>
          <w:jc w:val="center"/>
        </w:trPr>
        <w:tc>
          <w:tcPr>
            <w:tcW w:w="4768" w:type="dxa"/>
          </w:tcPr>
          <w:p w14:paraId="02B71154" w14:textId="77777777" w:rsidR="00453994" w:rsidRPr="004D3FE1" w:rsidRDefault="00453994" w:rsidP="00FA2F66">
            <w:pPr>
              <w:rPr>
                <w:rFonts w:ascii="Palatino Linotype" w:hAnsi="Palatino Linotype"/>
                <w:sz w:val="22"/>
              </w:rPr>
            </w:pPr>
          </w:p>
          <w:p w14:paraId="4420835B" w14:textId="77777777" w:rsidR="00341018" w:rsidRPr="004D3FE1" w:rsidRDefault="00341018" w:rsidP="00FA2F66">
            <w:pPr>
              <w:rPr>
                <w:rFonts w:ascii="Palatino Linotype" w:hAnsi="Palatino Linotype"/>
                <w:sz w:val="22"/>
              </w:rPr>
            </w:pPr>
          </w:p>
          <w:p w14:paraId="2E5C0A9C" w14:textId="77777777" w:rsidR="00AA512D" w:rsidRPr="004D3FE1" w:rsidRDefault="00AA512D" w:rsidP="00FA2F66">
            <w:pPr>
              <w:rPr>
                <w:rFonts w:ascii="Palatino Linotype" w:hAnsi="Palatino Linotype"/>
                <w:sz w:val="22"/>
              </w:rPr>
            </w:pPr>
          </w:p>
          <w:p w14:paraId="1C0FD745" w14:textId="77777777" w:rsidR="00AA512D" w:rsidRPr="004D3FE1" w:rsidRDefault="00AA512D" w:rsidP="00FA2F66">
            <w:pPr>
              <w:rPr>
                <w:rFonts w:ascii="Palatino Linotype" w:hAnsi="Palatino Linotype"/>
                <w:sz w:val="22"/>
              </w:rPr>
            </w:pPr>
          </w:p>
        </w:tc>
        <w:tc>
          <w:tcPr>
            <w:tcW w:w="4427" w:type="dxa"/>
          </w:tcPr>
          <w:p w14:paraId="26C22851" w14:textId="77777777" w:rsidR="00453994" w:rsidRPr="004D3FE1" w:rsidRDefault="00453994" w:rsidP="00FA2F66">
            <w:pPr>
              <w:rPr>
                <w:rFonts w:ascii="Palatino Linotype" w:hAnsi="Palatino Linotype"/>
                <w:sz w:val="22"/>
              </w:rPr>
            </w:pPr>
          </w:p>
        </w:tc>
      </w:tr>
      <w:tr w:rsidR="00462E59" w:rsidRPr="004D3FE1" w14:paraId="560F0E4B" w14:textId="77777777" w:rsidTr="004D3FE1">
        <w:trPr>
          <w:jc w:val="center"/>
        </w:trPr>
        <w:tc>
          <w:tcPr>
            <w:tcW w:w="4768" w:type="dxa"/>
          </w:tcPr>
          <w:p w14:paraId="43DDF3F7" w14:textId="77777777" w:rsidR="00462E59" w:rsidRPr="004D3FE1" w:rsidRDefault="00AA512D" w:rsidP="00AA512D">
            <w:pPr>
              <w:pStyle w:val="Heading3"/>
              <w:jc w:val="left"/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Ngày___________________________</w:t>
            </w:r>
          </w:p>
        </w:tc>
        <w:tc>
          <w:tcPr>
            <w:tcW w:w="4427" w:type="dxa"/>
          </w:tcPr>
          <w:p w14:paraId="34E526D2" w14:textId="77777777" w:rsidR="00462E59" w:rsidRPr="004D3FE1" w:rsidRDefault="00AA512D" w:rsidP="00AA512D">
            <w:pPr>
              <w:pStyle w:val="Heading3"/>
              <w:jc w:val="left"/>
              <w:rPr>
                <w:rFonts w:ascii="Palatino Linotype" w:hAnsi="Palatino Linotype"/>
                <w:sz w:val="22"/>
              </w:rPr>
            </w:pPr>
            <w:r w:rsidRPr="004D3FE1">
              <w:rPr>
                <w:rFonts w:ascii="Palatino Linotype" w:hAnsi="Palatino Linotype"/>
                <w:sz w:val="22"/>
              </w:rPr>
              <w:t>Ngày___________________________</w:t>
            </w:r>
          </w:p>
        </w:tc>
      </w:tr>
    </w:tbl>
    <w:p w14:paraId="1AA44271" w14:textId="77777777" w:rsidR="00A162E0" w:rsidRPr="004D3FE1" w:rsidRDefault="00A162E0" w:rsidP="00FA2F66">
      <w:pPr>
        <w:rPr>
          <w:rFonts w:ascii="Palatino Linotype" w:hAnsi="Palatino Linotype"/>
          <w:sz w:val="22"/>
        </w:rPr>
      </w:pPr>
    </w:p>
    <w:sectPr w:rsidR="00A162E0" w:rsidRPr="004D3FE1" w:rsidSect="00112CAF">
      <w:footerReference w:type="default" r:id="rId11"/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88F87" w14:textId="77777777" w:rsidR="00D86279" w:rsidRDefault="00D86279" w:rsidP="004D3FE1">
      <w:pPr>
        <w:spacing w:before="0" w:after="0"/>
      </w:pPr>
      <w:r>
        <w:separator/>
      </w:r>
    </w:p>
  </w:endnote>
  <w:endnote w:type="continuationSeparator" w:id="0">
    <w:p w14:paraId="6AD6A699" w14:textId="77777777" w:rsidR="00D86279" w:rsidRDefault="00D86279" w:rsidP="004D3FE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6411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50FB0" w14:textId="77777777" w:rsidR="00021BE7" w:rsidRDefault="00021BE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E67C3C8" w14:textId="77777777" w:rsidR="00021BE7" w:rsidRDefault="00021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C3228" w14:textId="77777777" w:rsidR="00D86279" w:rsidRDefault="00D86279" w:rsidP="004D3FE1">
      <w:pPr>
        <w:spacing w:before="0" w:after="0"/>
      </w:pPr>
      <w:r>
        <w:separator/>
      </w:r>
    </w:p>
  </w:footnote>
  <w:footnote w:type="continuationSeparator" w:id="0">
    <w:p w14:paraId="5A8E0F92" w14:textId="77777777" w:rsidR="00D86279" w:rsidRDefault="00D86279" w:rsidP="004D3FE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D864D3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EEE0F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E3817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40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CB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0A01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36D0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68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3260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8EFE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A8055D"/>
    <w:multiLevelType w:val="hybridMultilevel"/>
    <w:tmpl w:val="C07843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B6165C"/>
    <w:multiLevelType w:val="hybridMultilevel"/>
    <w:tmpl w:val="6F4C51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C1963"/>
    <w:multiLevelType w:val="hybridMultilevel"/>
    <w:tmpl w:val="26A048F6"/>
    <w:lvl w:ilvl="0" w:tplc="B39CE470">
      <w:start w:val="2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802BB5"/>
    <w:multiLevelType w:val="hybridMultilevel"/>
    <w:tmpl w:val="A1D04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684FA8"/>
    <w:multiLevelType w:val="multilevel"/>
    <w:tmpl w:val="8EB8A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27406"/>
    <w:multiLevelType w:val="hybridMultilevel"/>
    <w:tmpl w:val="93FCCAEC"/>
    <w:lvl w:ilvl="0" w:tplc="ADAC2F1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D7A07DD"/>
    <w:multiLevelType w:val="hybridMultilevel"/>
    <w:tmpl w:val="9404D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00EE5"/>
    <w:multiLevelType w:val="multilevel"/>
    <w:tmpl w:val="B2EEE316"/>
    <w:lvl w:ilvl="0">
      <w:start w:val="1"/>
      <w:numFmt w:val="bullet"/>
      <w:lvlText w:val=""/>
      <w:lvlJc w:val="left"/>
      <w:pPr>
        <w:tabs>
          <w:tab w:val="num" w:pos="288"/>
        </w:tabs>
        <w:ind w:left="432" w:hanging="288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7F0A45"/>
    <w:multiLevelType w:val="hybridMultilevel"/>
    <w:tmpl w:val="A5BCB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0313D1"/>
    <w:multiLevelType w:val="multilevel"/>
    <w:tmpl w:val="8EB8A9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507907"/>
    <w:multiLevelType w:val="multilevel"/>
    <w:tmpl w:val="B87A9DEE"/>
    <w:lvl w:ilvl="0">
      <w:start w:val="1"/>
      <w:numFmt w:val="bullet"/>
      <w:lvlText w:val=""/>
      <w:lvlJc w:val="left"/>
      <w:pPr>
        <w:tabs>
          <w:tab w:val="num" w:pos="288"/>
        </w:tabs>
        <w:ind w:left="576" w:hanging="288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A72B5"/>
    <w:multiLevelType w:val="hybridMultilevel"/>
    <w:tmpl w:val="67C8E4B2"/>
    <w:lvl w:ilvl="0" w:tplc="19C2683C">
      <w:start w:val="1"/>
      <w:numFmt w:val="bullet"/>
      <w:lvlText w:val=""/>
      <w:lvlJc w:val="left"/>
      <w:pPr>
        <w:tabs>
          <w:tab w:val="num" w:pos="288"/>
        </w:tabs>
        <w:ind w:left="432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00476"/>
    <w:multiLevelType w:val="hybridMultilevel"/>
    <w:tmpl w:val="ABF459FA"/>
    <w:lvl w:ilvl="0" w:tplc="BE683B84">
      <w:start w:val="1"/>
      <w:numFmt w:val="bullet"/>
      <w:lvlText w:val="-"/>
      <w:lvlJc w:val="left"/>
      <w:pPr>
        <w:ind w:left="144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F21809"/>
    <w:multiLevelType w:val="hybridMultilevel"/>
    <w:tmpl w:val="8BAA5A6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A917BE"/>
    <w:multiLevelType w:val="hybridMultilevel"/>
    <w:tmpl w:val="17CC6C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74C87"/>
    <w:multiLevelType w:val="hybridMultilevel"/>
    <w:tmpl w:val="330A7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0A0F82"/>
    <w:multiLevelType w:val="hybridMultilevel"/>
    <w:tmpl w:val="6DBE6A8A"/>
    <w:lvl w:ilvl="0" w:tplc="016837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A20FF"/>
    <w:multiLevelType w:val="hybridMultilevel"/>
    <w:tmpl w:val="508091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27A00"/>
    <w:multiLevelType w:val="hybridMultilevel"/>
    <w:tmpl w:val="D8528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F27AC"/>
    <w:multiLevelType w:val="hybridMultilevel"/>
    <w:tmpl w:val="D8528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02A4D"/>
    <w:multiLevelType w:val="hybridMultilevel"/>
    <w:tmpl w:val="C60A11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AC6B55"/>
    <w:multiLevelType w:val="hybridMultilevel"/>
    <w:tmpl w:val="C9EE3E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73F51"/>
    <w:multiLevelType w:val="hybridMultilevel"/>
    <w:tmpl w:val="5F48AE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8654DC"/>
    <w:multiLevelType w:val="hybridMultilevel"/>
    <w:tmpl w:val="62A83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57169"/>
    <w:multiLevelType w:val="hybridMultilevel"/>
    <w:tmpl w:val="B34C1D22"/>
    <w:lvl w:ilvl="0" w:tplc="0870F1A4">
      <w:numFmt w:val="bullet"/>
      <w:lvlText w:val="-"/>
      <w:lvlJc w:val="left"/>
      <w:pPr>
        <w:ind w:left="1080" w:hanging="360"/>
      </w:pPr>
      <w:rPr>
        <w:rFonts w:ascii="Palatino Linotype" w:eastAsia="Times New Roman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977E4E"/>
    <w:multiLevelType w:val="hybridMultilevel"/>
    <w:tmpl w:val="952EA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0B2575"/>
    <w:multiLevelType w:val="hybridMultilevel"/>
    <w:tmpl w:val="5C0CB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0953E1"/>
    <w:multiLevelType w:val="hybridMultilevel"/>
    <w:tmpl w:val="4E7A1F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F7123F"/>
    <w:multiLevelType w:val="hybridMultilevel"/>
    <w:tmpl w:val="6E7E3C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583299"/>
    <w:multiLevelType w:val="multilevel"/>
    <w:tmpl w:val="EAB6028E"/>
    <w:lvl w:ilvl="0">
      <w:start w:val="1"/>
      <w:numFmt w:val="bullet"/>
      <w:lvlText w:val=""/>
      <w:lvlJc w:val="left"/>
      <w:pPr>
        <w:tabs>
          <w:tab w:val="num" w:pos="216"/>
        </w:tabs>
        <w:ind w:left="216" w:firstLine="72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834B3"/>
    <w:multiLevelType w:val="hybridMultilevel"/>
    <w:tmpl w:val="20A6CE7E"/>
    <w:lvl w:ilvl="0" w:tplc="14AA19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540950">
    <w:abstractNumId w:val="31"/>
  </w:num>
  <w:num w:numId="2" w16cid:durableId="117647756">
    <w:abstractNumId w:val="25"/>
  </w:num>
  <w:num w:numId="3" w16cid:durableId="1976131683">
    <w:abstractNumId w:val="24"/>
  </w:num>
  <w:num w:numId="4" w16cid:durableId="452870058">
    <w:abstractNumId w:val="38"/>
  </w:num>
  <w:num w:numId="5" w16cid:durableId="160778105">
    <w:abstractNumId w:val="11"/>
  </w:num>
  <w:num w:numId="6" w16cid:durableId="590087140">
    <w:abstractNumId w:val="21"/>
  </w:num>
  <w:num w:numId="7" w16cid:durableId="1789858014">
    <w:abstractNumId w:val="19"/>
  </w:num>
  <w:num w:numId="8" w16cid:durableId="1282954809">
    <w:abstractNumId w:val="14"/>
  </w:num>
  <w:num w:numId="9" w16cid:durableId="984360934">
    <w:abstractNumId w:val="39"/>
  </w:num>
  <w:num w:numId="10" w16cid:durableId="370614664">
    <w:abstractNumId w:val="20"/>
  </w:num>
  <w:num w:numId="11" w16cid:durableId="1006782005">
    <w:abstractNumId w:val="17"/>
  </w:num>
  <w:num w:numId="12" w16cid:durableId="1929071966">
    <w:abstractNumId w:val="9"/>
  </w:num>
  <w:num w:numId="13" w16cid:durableId="2039507690">
    <w:abstractNumId w:val="7"/>
  </w:num>
  <w:num w:numId="14" w16cid:durableId="242375363">
    <w:abstractNumId w:val="6"/>
  </w:num>
  <w:num w:numId="15" w16cid:durableId="533275272">
    <w:abstractNumId w:val="5"/>
  </w:num>
  <w:num w:numId="16" w16cid:durableId="1051266068">
    <w:abstractNumId w:val="4"/>
  </w:num>
  <w:num w:numId="17" w16cid:durableId="1019503104">
    <w:abstractNumId w:val="8"/>
  </w:num>
  <w:num w:numId="18" w16cid:durableId="237595819">
    <w:abstractNumId w:val="3"/>
  </w:num>
  <w:num w:numId="19" w16cid:durableId="1806969367">
    <w:abstractNumId w:val="2"/>
  </w:num>
  <w:num w:numId="20" w16cid:durableId="137579763">
    <w:abstractNumId w:val="1"/>
  </w:num>
  <w:num w:numId="21" w16cid:durableId="321275046">
    <w:abstractNumId w:val="0"/>
  </w:num>
  <w:num w:numId="22" w16cid:durableId="1357390849">
    <w:abstractNumId w:val="26"/>
  </w:num>
  <w:num w:numId="23" w16cid:durableId="1781989610">
    <w:abstractNumId w:val="22"/>
  </w:num>
  <w:num w:numId="24" w16cid:durableId="1411611131">
    <w:abstractNumId w:val="15"/>
  </w:num>
  <w:num w:numId="25" w16cid:durableId="1135224290">
    <w:abstractNumId w:val="18"/>
  </w:num>
  <w:num w:numId="26" w16cid:durableId="253441483">
    <w:abstractNumId w:val="13"/>
  </w:num>
  <w:num w:numId="27" w16cid:durableId="1576549687">
    <w:abstractNumId w:val="32"/>
  </w:num>
  <w:num w:numId="28" w16cid:durableId="245843313">
    <w:abstractNumId w:val="12"/>
  </w:num>
  <w:num w:numId="29" w16cid:durableId="2132240461">
    <w:abstractNumId w:val="33"/>
  </w:num>
  <w:num w:numId="30" w16cid:durableId="1593321912">
    <w:abstractNumId w:val="35"/>
  </w:num>
  <w:num w:numId="31" w16cid:durableId="2065836391">
    <w:abstractNumId w:val="16"/>
  </w:num>
  <w:num w:numId="32" w16cid:durableId="1948350628">
    <w:abstractNumId w:val="36"/>
  </w:num>
  <w:num w:numId="33" w16cid:durableId="564024885">
    <w:abstractNumId w:val="23"/>
  </w:num>
  <w:num w:numId="34" w16cid:durableId="139621007">
    <w:abstractNumId w:val="28"/>
  </w:num>
  <w:num w:numId="35" w16cid:durableId="735591673">
    <w:abstractNumId w:val="29"/>
  </w:num>
  <w:num w:numId="36" w16cid:durableId="307052785">
    <w:abstractNumId w:val="37"/>
  </w:num>
  <w:num w:numId="37" w16cid:durableId="1235240293">
    <w:abstractNumId w:val="10"/>
  </w:num>
  <w:num w:numId="38" w16cid:durableId="2104951315">
    <w:abstractNumId w:val="40"/>
  </w:num>
  <w:num w:numId="39" w16cid:durableId="1518039964">
    <w:abstractNumId w:val="30"/>
  </w:num>
  <w:num w:numId="40" w16cid:durableId="1349286647">
    <w:abstractNumId w:val="27"/>
  </w:num>
  <w:num w:numId="41" w16cid:durableId="30023341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28"/>
    <w:rsid w:val="0001420B"/>
    <w:rsid w:val="00021BE7"/>
    <w:rsid w:val="00030035"/>
    <w:rsid w:val="00066DC0"/>
    <w:rsid w:val="00067F20"/>
    <w:rsid w:val="000A3E33"/>
    <w:rsid w:val="000E5A8D"/>
    <w:rsid w:val="00106CE2"/>
    <w:rsid w:val="00112CAF"/>
    <w:rsid w:val="0012418D"/>
    <w:rsid w:val="001C103F"/>
    <w:rsid w:val="001D49CE"/>
    <w:rsid w:val="00224B45"/>
    <w:rsid w:val="00230579"/>
    <w:rsid w:val="0024661E"/>
    <w:rsid w:val="002574DA"/>
    <w:rsid w:val="00273FF7"/>
    <w:rsid w:val="00286D8F"/>
    <w:rsid w:val="002C5ED8"/>
    <w:rsid w:val="003063D4"/>
    <w:rsid w:val="00317866"/>
    <w:rsid w:val="00323672"/>
    <w:rsid w:val="00341018"/>
    <w:rsid w:val="003D001A"/>
    <w:rsid w:val="00407231"/>
    <w:rsid w:val="00425472"/>
    <w:rsid w:val="00453994"/>
    <w:rsid w:val="00462E59"/>
    <w:rsid w:val="004726E5"/>
    <w:rsid w:val="0047382A"/>
    <w:rsid w:val="004D3FE1"/>
    <w:rsid w:val="004E1E4F"/>
    <w:rsid w:val="00506B90"/>
    <w:rsid w:val="0051660B"/>
    <w:rsid w:val="005577E6"/>
    <w:rsid w:val="005A5E0B"/>
    <w:rsid w:val="005F0DD4"/>
    <w:rsid w:val="006325DD"/>
    <w:rsid w:val="00642B8C"/>
    <w:rsid w:val="00660DB6"/>
    <w:rsid w:val="007413A0"/>
    <w:rsid w:val="00754DDF"/>
    <w:rsid w:val="00773F47"/>
    <w:rsid w:val="00783447"/>
    <w:rsid w:val="007901B9"/>
    <w:rsid w:val="007944E9"/>
    <w:rsid w:val="007D0B02"/>
    <w:rsid w:val="008201C8"/>
    <w:rsid w:val="008204E1"/>
    <w:rsid w:val="008227BC"/>
    <w:rsid w:val="00856922"/>
    <w:rsid w:val="0087311C"/>
    <w:rsid w:val="008820EF"/>
    <w:rsid w:val="00893C8B"/>
    <w:rsid w:val="008C3AB2"/>
    <w:rsid w:val="008D2E50"/>
    <w:rsid w:val="008E3F61"/>
    <w:rsid w:val="008F1786"/>
    <w:rsid w:val="00902FF7"/>
    <w:rsid w:val="00923752"/>
    <w:rsid w:val="00941F9D"/>
    <w:rsid w:val="0095019F"/>
    <w:rsid w:val="009B5153"/>
    <w:rsid w:val="009C7DC5"/>
    <w:rsid w:val="00A02D4B"/>
    <w:rsid w:val="00A162E0"/>
    <w:rsid w:val="00A24D11"/>
    <w:rsid w:val="00A37A28"/>
    <w:rsid w:val="00A41301"/>
    <w:rsid w:val="00A70079"/>
    <w:rsid w:val="00AA512D"/>
    <w:rsid w:val="00AB3194"/>
    <w:rsid w:val="00AF63C8"/>
    <w:rsid w:val="00B30E86"/>
    <w:rsid w:val="00B96B18"/>
    <w:rsid w:val="00BD0C1C"/>
    <w:rsid w:val="00BD32D7"/>
    <w:rsid w:val="00BD7505"/>
    <w:rsid w:val="00BE0122"/>
    <w:rsid w:val="00C276DF"/>
    <w:rsid w:val="00C31296"/>
    <w:rsid w:val="00C92003"/>
    <w:rsid w:val="00CB2F6D"/>
    <w:rsid w:val="00CB7A9A"/>
    <w:rsid w:val="00CD3149"/>
    <w:rsid w:val="00D25E2B"/>
    <w:rsid w:val="00D64670"/>
    <w:rsid w:val="00D86279"/>
    <w:rsid w:val="00DA5F43"/>
    <w:rsid w:val="00DF764D"/>
    <w:rsid w:val="00E1787C"/>
    <w:rsid w:val="00E20ADD"/>
    <w:rsid w:val="00E24604"/>
    <w:rsid w:val="00E343C5"/>
    <w:rsid w:val="00E65DB8"/>
    <w:rsid w:val="00F209DE"/>
    <w:rsid w:val="00F319B0"/>
    <w:rsid w:val="00F402AE"/>
    <w:rsid w:val="00F47738"/>
    <w:rsid w:val="00F74A27"/>
    <w:rsid w:val="00FA2F66"/>
    <w:rsid w:val="00FC54E2"/>
    <w:rsid w:val="00FD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EB472"/>
  <w15:docId w15:val="{98F1F0B1-11CC-4C28-9DF4-D06B464F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F"/>
    <w:pPr>
      <w:spacing w:before="40" w:after="40"/>
    </w:pPr>
    <w:rPr>
      <w:rFonts w:asciiTheme="minorHAnsi" w:hAnsiTheme="minorHAnsi"/>
      <w:sz w:val="18"/>
      <w:szCs w:val="24"/>
    </w:rPr>
  </w:style>
  <w:style w:type="paragraph" w:styleId="Heading1">
    <w:name w:val="heading 1"/>
    <w:basedOn w:val="Normal"/>
    <w:next w:val="Normal"/>
    <w:qFormat/>
    <w:rsid w:val="00112CAF"/>
    <w:pPr>
      <w:keepNext/>
      <w:spacing w:before="0" w:after="120"/>
      <w:outlineLvl w:val="0"/>
    </w:pPr>
    <w:rPr>
      <w:rFonts w:asciiTheme="majorHAnsi" w:hAnsiTheme="majorHAnsi" w:cs="Arial"/>
      <w:b/>
      <w:bCs/>
      <w:caps/>
      <w:kern w:val="32"/>
      <w:sz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112CAF"/>
    <w:pPr>
      <w:outlineLvl w:val="1"/>
    </w:pPr>
    <w:rPr>
      <w:caps/>
      <w:szCs w:val="16"/>
    </w:rPr>
  </w:style>
  <w:style w:type="paragraph" w:styleId="Heading3">
    <w:name w:val="heading 3"/>
    <w:basedOn w:val="Normal"/>
    <w:next w:val="Normal"/>
    <w:link w:val="Heading3Char"/>
    <w:unhideWhenUsed/>
    <w:qFormat/>
    <w:rsid w:val="00112CAF"/>
    <w:pPr>
      <w:jc w:val="right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CAF"/>
    <w:pPr>
      <w:tabs>
        <w:tab w:val="num" w:pos="288"/>
      </w:tabs>
      <w:spacing w:before="100" w:after="200"/>
      <w:ind w:left="432" w:hanging="288"/>
    </w:pPr>
  </w:style>
  <w:style w:type="paragraph" w:styleId="BalloonText">
    <w:name w:val="Balloon Text"/>
    <w:basedOn w:val="Normal"/>
    <w:semiHidden/>
    <w:unhideWhenUsed/>
    <w:rsid w:val="00A02D4B"/>
    <w:rPr>
      <w:rFonts w:ascii="Tahoma" w:hAnsi="Tahoma" w:cs="Tahoma"/>
      <w:szCs w:val="16"/>
    </w:rPr>
  </w:style>
  <w:style w:type="character" w:customStyle="1" w:styleId="Heading3Char">
    <w:name w:val="Heading 3 Char"/>
    <w:basedOn w:val="DefaultParagraphFont"/>
    <w:link w:val="Heading3"/>
    <w:rsid w:val="00112CAF"/>
    <w:rPr>
      <w:rFonts w:asciiTheme="minorHAnsi" w:hAnsiTheme="minorHAnsi"/>
      <w:i/>
      <w:sz w:val="18"/>
      <w:szCs w:val="24"/>
    </w:rPr>
  </w:style>
  <w:style w:type="paragraph" w:customStyle="1" w:styleId="Italic">
    <w:name w:val="Italic"/>
    <w:basedOn w:val="Normal"/>
    <w:link w:val="ItalicChar"/>
    <w:rsid w:val="00FA2F66"/>
    <w:rPr>
      <w:i/>
    </w:rPr>
  </w:style>
  <w:style w:type="character" w:customStyle="1" w:styleId="ItalicChar">
    <w:name w:val="Italic Char"/>
    <w:basedOn w:val="DefaultParagraphFont"/>
    <w:link w:val="Italic"/>
    <w:rsid w:val="00FA2F66"/>
    <w:rPr>
      <w:rFonts w:ascii="Verdana" w:hAnsi="Verdana"/>
      <w:i/>
      <w:sz w:val="16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112CAF"/>
    <w:rPr>
      <w:rFonts w:asciiTheme="minorHAnsi" w:hAnsiTheme="minorHAnsi"/>
      <w:caps/>
      <w:sz w:val="18"/>
      <w:szCs w:val="16"/>
    </w:rPr>
  </w:style>
  <w:style w:type="paragraph" w:styleId="Header">
    <w:name w:val="header"/>
    <w:basedOn w:val="Normal"/>
    <w:link w:val="HeaderChar"/>
    <w:unhideWhenUsed/>
    <w:rsid w:val="004D3FE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4D3FE1"/>
    <w:rPr>
      <w:rFonts w:asciiTheme="minorHAnsi" w:hAnsiTheme="minorHAnsi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4D3FE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D3FE1"/>
    <w:rPr>
      <w:rFonts w:asciiTheme="minorHAnsi" w:hAnsiTheme="minorHAnsi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ngLinh\AppData\Roaming\Microsoft\Templates\Employee%20evalu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d01b4d560ea76f86dea6a24e7ff81a75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b178563c4acd2cee0cb75668fbd0446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Props1.xml><?xml version="1.0" encoding="utf-8"?>
<ds:datastoreItem xmlns:ds="http://schemas.openxmlformats.org/officeDocument/2006/customXml" ds:itemID="{B35F4271-9874-4BDF-B61F-DF902652E7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C9EE2B-03BC-44AC-98BF-10197447DF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2ECEBC-C285-4C34-8EE1-9FA627E918A8}"/>
</file>

<file path=customXml/itemProps4.xml><?xml version="1.0" encoding="utf-8"?>
<ds:datastoreItem xmlns:ds="http://schemas.openxmlformats.org/officeDocument/2006/customXml" ds:itemID="{C40E557B-B034-4D09-8AE3-74EB61293A57}"/>
</file>

<file path=docProps/app.xml><?xml version="1.0" encoding="utf-8"?>
<Properties xmlns="http://schemas.openxmlformats.org/officeDocument/2006/extended-properties" xmlns:vt="http://schemas.openxmlformats.org/officeDocument/2006/docPropsVTypes">
  <Template>Employee evaluation</Template>
  <TotalTime>67</TotalTime>
  <Pages>5</Pages>
  <Words>1312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evaluation</vt:lpstr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evaluation</dc:title>
  <dc:creator>Nguyen HongLinh</dc:creator>
  <cp:lastModifiedBy>Vũ Đình Tân</cp:lastModifiedBy>
  <cp:revision>14</cp:revision>
  <cp:lastPrinted>2024-08-13T06:35:00Z</cp:lastPrinted>
  <dcterms:created xsi:type="dcterms:W3CDTF">2020-10-16T09:35:00Z</dcterms:created>
  <dcterms:modified xsi:type="dcterms:W3CDTF">2025-08-05T03:44:00Z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TC010427641033</vt:lpwstr>
  </property>
  <property fmtid="{D5CDD505-2E9C-101B-9397-08002B2CF9AE}" pid="3" name="ContentTypeId">
    <vt:lpwstr>0x010100637C7A0FF1B3274F9F89474BC9BBECA2</vt:lpwstr>
  </property>
</Properties>
</file>