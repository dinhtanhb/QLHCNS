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36"/>
        <w:gridCol w:w="1521"/>
        <w:gridCol w:w="4590"/>
      </w:tblGrid>
      <w:tr w:rsidR="008A33C1" w:rsidRPr="0014159B" w14:paraId="5E8D157B" w14:textId="77777777" w:rsidTr="00E966CB">
        <w:tc>
          <w:tcPr>
            <w:tcW w:w="3236" w:type="dxa"/>
            <w:tcBorders>
              <w:top w:val="nil"/>
              <w:left w:val="nil"/>
              <w:bottom w:val="nil"/>
              <w:right w:val="nil"/>
            </w:tcBorders>
          </w:tcPr>
          <w:p w14:paraId="590331F3" w14:textId="77777777" w:rsidR="008A33C1" w:rsidRPr="0014159B" w:rsidRDefault="008A33C1" w:rsidP="008A33C1">
            <w:pPr>
              <w:spacing w:before="0" w:after="200" w:line="276" w:lineRule="auto"/>
              <w:ind w:left="0"/>
              <w:jc w:val="left"/>
              <w:rPr>
                <w:rFonts w:eastAsia="Calibri"/>
                <w:sz w:val="20"/>
                <w:szCs w:val="20"/>
              </w:rPr>
            </w:pPr>
            <w:r w:rsidRPr="0014159B">
              <w:rPr>
                <w:rFonts w:eastAsia="Times New Roman"/>
                <w:noProof/>
                <w:sz w:val="17"/>
                <w:szCs w:val="17"/>
              </w:rPr>
              <w:drawing>
                <wp:inline distT="0" distB="0" distL="0" distR="0" wp14:anchorId="657DF1EA" wp14:editId="2BB67CDE">
                  <wp:extent cx="1914525" cy="571500"/>
                  <wp:effectExtent l="0" t="0" r="9525" b="0"/>
                  <wp:docPr id="2" name="Picture 1" descr="VietHealth_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ietHealth_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145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A0262B" w14:textId="77777777" w:rsidR="008A33C1" w:rsidRPr="0014159B" w:rsidRDefault="008A33C1" w:rsidP="008A33C1">
            <w:pPr>
              <w:spacing w:before="0" w:after="200" w:line="276" w:lineRule="auto"/>
              <w:ind w:left="0"/>
              <w:jc w:val="left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</w:tcPr>
          <w:p w14:paraId="1CE5393B" w14:textId="77777777" w:rsidR="008A33C1" w:rsidRPr="0014159B" w:rsidRDefault="008A33C1" w:rsidP="008A33C1">
            <w:pPr>
              <w:spacing w:before="0" w:after="200" w:line="276" w:lineRule="auto"/>
              <w:ind w:left="0"/>
              <w:jc w:val="left"/>
              <w:rPr>
                <w:rFonts w:eastAsia="Calibri"/>
                <w:sz w:val="20"/>
                <w:szCs w:val="20"/>
              </w:rPr>
            </w:pPr>
          </w:p>
        </w:tc>
        <w:tc>
          <w:tcPr>
            <w:tcW w:w="4590" w:type="dxa"/>
            <w:tcBorders>
              <w:top w:val="nil"/>
              <w:left w:val="nil"/>
              <w:bottom w:val="nil"/>
              <w:right w:val="nil"/>
            </w:tcBorders>
          </w:tcPr>
          <w:p w14:paraId="20D15EB5" w14:textId="77777777" w:rsidR="008A33C1" w:rsidRPr="0014159B" w:rsidRDefault="008A33C1" w:rsidP="008A33C1">
            <w:pPr>
              <w:spacing w:before="0"/>
              <w:ind w:left="0"/>
              <w:jc w:val="center"/>
              <w:rPr>
                <w:rFonts w:eastAsia="Times New Roman"/>
                <w:sz w:val="19"/>
                <w:szCs w:val="19"/>
              </w:rPr>
            </w:pPr>
            <w:r w:rsidRPr="0014159B">
              <w:rPr>
                <w:rFonts w:eastAsia="Times New Roman"/>
                <w:sz w:val="19"/>
                <w:szCs w:val="19"/>
              </w:rPr>
              <w:t>LIÊN HIỆP CÁC HỘI KH &amp; KT VIỆT NAM</w:t>
            </w:r>
          </w:p>
          <w:p w14:paraId="1B2B0A2A" w14:textId="77777777" w:rsidR="008A33C1" w:rsidRPr="0014159B" w:rsidRDefault="008A33C1" w:rsidP="008A33C1">
            <w:pPr>
              <w:spacing w:before="0"/>
              <w:ind w:left="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14159B">
              <w:rPr>
                <w:rFonts w:eastAsia="Times New Roman"/>
                <w:b/>
                <w:sz w:val="20"/>
                <w:szCs w:val="20"/>
              </w:rPr>
              <w:t xml:space="preserve">TRUNG TÂM PHÁT TRIỂN </w:t>
            </w:r>
          </w:p>
          <w:p w14:paraId="5D31C0E0" w14:textId="77777777" w:rsidR="008A33C1" w:rsidRPr="0014159B" w:rsidRDefault="008A33C1" w:rsidP="008A33C1">
            <w:pPr>
              <w:spacing w:before="0"/>
              <w:ind w:left="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14159B">
              <w:rPr>
                <w:rFonts w:eastAsia="Times New Roman"/>
                <w:b/>
                <w:sz w:val="20"/>
                <w:szCs w:val="20"/>
              </w:rPr>
              <w:t>SỨC KHỎE BỀN VỮNG</w:t>
            </w:r>
          </w:p>
          <w:p w14:paraId="58C1467D" w14:textId="77777777" w:rsidR="008A33C1" w:rsidRPr="0014159B" w:rsidRDefault="008A33C1" w:rsidP="008A33C1">
            <w:pPr>
              <w:spacing w:before="0"/>
              <w:ind w:left="0"/>
              <w:jc w:val="center"/>
              <w:rPr>
                <w:rFonts w:eastAsia="Times New Roman"/>
                <w:b/>
                <w:sz w:val="20"/>
                <w:szCs w:val="20"/>
              </w:rPr>
            </w:pPr>
            <w:r w:rsidRPr="0014159B">
              <w:rPr>
                <w:rFonts w:eastAsia="Times New Roman"/>
                <w:b/>
                <w:sz w:val="20"/>
                <w:szCs w:val="20"/>
              </w:rPr>
              <w:t>------------</w:t>
            </w:r>
          </w:p>
          <w:p w14:paraId="09B9FF95" w14:textId="77777777" w:rsidR="008A33C1" w:rsidRPr="0014159B" w:rsidRDefault="008A33C1" w:rsidP="008A33C1">
            <w:pPr>
              <w:spacing w:before="0"/>
              <w:ind w:left="0"/>
              <w:jc w:val="right"/>
              <w:rPr>
                <w:rFonts w:eastAsia="Times New Roman"/>
                <w:i/>
                <w:sz w:val="20"/>
                <w:szCs w:val="20"/>
              </w:rPr>
            </w:pPr>
          </w:p>
          <w:p w14:paraId="3F8EA642" w14:textId="40A57BFC" w:rsidR="008A33C1" w:rsidRPr="0014159B" w:rsidRDefault="00902AB6" w:rsidP="008A33C1">
            <w:pPr>
              <w:spacing w:before="0" w:after="200" w:line="276" w:lineRule="auto"/>
              <w:ind w:left="0"/>
              <w:jc w:val="right"/>
              <w:rPr>
                <w:rFonts w:eastAsia="Calibri"/>
                <w:sz w:val="20"/>
                <w:szCs w:val="20"/>
                <w:lang w:val="vi-VN"/>
              </w:rPr>
            </w:pPr>
            <w:r w:rsidRPr="0014159B">
              <w:rPr>
                <w:rFonts w:eastAsia="Times New Roman"/>
                <w:i/>
                <w:sz w:val="20"/>
                <w:szCs w:val="20"/>
              </w:rPr>
              <w:t>Hà Nội</w:t>
            </w:r>
            <w:r w:rsidR="008A33C1" w:rsidRPr="0014159B">
              <w:rPr>
                <w:rFonts w:eastAsia="Times New Roman"/>
                <w:i/>
                <w:sz w:val="20"/>
                <w:szCs w:val="20"/>
              </w:rPr>
              <w:t xml:space="preserve">, ngày </w:t>
            </w:r>
            <w:r w:rsidR="00EA30D8" w:rsidRPr="0014159B">
              <w:rPr>
                <w:rFonts w:eastAsia="Times New Roman"/>
                <w:i/>
                <w:sz w:val="20"/>
                <w:szCs w:val="20"/>
                <w:lang w:val="vi-VN"/>
              </w:rPr>
              <w:t>21</w:t>
            </w:r>
            <w:r w:rsidR="008A33C1" w:rsidRPr="0014159B">
              <w:rPr>
                <w:rFonts w:eastAsia="Times New Roman"/>
                <w:i/>
                <w:sz w:val="20"/>
                <w:szCs w:val="20"/>
              </w:rPr>
              <w:t xml:space="preserve"> tháng </w:t>
            </w:r>
            <w:r w:rsidR="00EA30D8" w:rsidRPr="0014159B">
              <w:rPr>
                <w:rFonts w:eastAsia="Times New Roman"/>
                <w:i/>
                <w:sz w:val="20"/>
                <w:szCs w:val="20"/>
                <w:lang w:val="vi-VN"/>
              </w:rPr>
              <w:t>01</w:t>
            </w:r>
            <w:r w:rsidR="008A33C1" w:rsidRPr="0014159B">
              <w:rPr>
                <w:rFonts w:eastAsia="Times New Roman"/>
                <w:i/>
                <w:sz w:val="20"/>
                <w:szCs w:val="20"/>
              </w:rPr>
              <w:t xml:space="preserve"> năm 202</w:t>
            </w:r>
            <w:r w:rsidR="00EA30D8" w:rsidRPr="0014159B">
              <w:rPr>
                <w:rFonts w:eastAsia="Times New Roman"/>
                <w:i/>
                <w:sz w:val="20"/>
                <w:szCs w:val="20"/>
                <w:lang w:val="vi-VN"/>
              </w:rPr>
              <w:t>5</w:t>
            </w:r>
          </w:p>
        </w:tc>
      </w:tr>
    </w:tbl>
    <w:p w14:paraId="7788A286" w14:textId="7FA63EC2" w:rsidR="00924EF3" w:rsidRPr="0014159B" w:rsidRDefault="00683268" w:rsidP="00553298">
      <w:pPr>
        <w:widowControl w:val="0"/>
        <w:spacing w:before="120" w:after="120"/>
        <w:ind w:left="0"/>
        <w:jc w:val="center"/>
        <w:rPr>
          <w:b/>
          <w:color w:val="000000"/>
          <w:sz w:val="28"/>
          <w:szCs w:val="28"/>
          <w:lang w:val="vi-VN"/>
        </w:rPr>
      </w:pPr>
      <w:r w:rsidRPr="0014159B">
        <w:rPr>
          <w:b/>
          <w:color w:val="000000"/>
          <w:sz w:val="28"/>
          <w:szCs w:val="28"/>
        </w:rPr>
        <w:t>ĐỀ NGHỊ TIÊU HỦY TÀI SẢN</w:t>
      </w:r>
    </w:p>
    <w:p w14:paraId="0A90A5A1" w14:textId="77777777" w:rsidR="00944246" w:rsidRPr="0014159B" w:rsidRDefault="00944246" w:rsidP="00553298">
      <w:pPr>
        <w:spacing w:before="120" w:after="120"/>
        <w:ind w:left="0"/>
        <w:jc w:val="center"/>
        <w:rPr>
          <w:sz w:val="20"/>
          <w:szCs w:val="20"/>
        </w:rPr>
      </w:pPr>
    </w:p>
    <w:p w14:paraId="3F5C9991" w14:textId="30355F2A" w:rsidR="00915A37" w:rsidRPr="0014159B" w:rsidRDefault="00915A37" w:rsidP="00F77CC4">
      <w:pPr>
        <w:spacing w:before="120" w:after="120"/>
        <w:ind w:left="0"/>
        <w:contextualSpacing/>
        <w:jc w:val="center"/>
        <w:rPr>
          <w:b/>
        </w:rPr>
      </w:pPr>
      <w:r w:rsidRPr="0014159B">
        <w:rPr>
          <w:b/>
          <w:bCs/>
          <w:u w:val="single"/>
        </w:rPr>
        <w:t>Kính gửi</w:t>
      </w:r>
      <w:r w:rsidRPr="0014159B">
        <w:rPr>
          <w:b/>
          <w:bCs/>
        </w:rPr>
        <w:t>:</w:t>
      </w:r>
      <w:r w:rsidRPr="0014159B">
        <w:t xml:space="preserve"> </w:t>
      </w:r>
      <w:r w:rsidRPr="0014159B">
        <w:rPr>
          <w:b/>
        </w:rPr>
        <w:t>Ban giám đốc Trung tâm Phát triển Sức khỏe Bền vững</w:t>
      </w:r>
    </w:p>
    <w:p w14:paraId="0F01A556" w14:textId="77777777" w:rsidR="00915A37" w:rsidRPr="0014159B" w:rsidRDefault="00915A37" w:rsidP="00F77CC4">
      <w:pPr>
        <w:widowControl w:val="0"/>
        <w:spacing w:before="120" w:after="120"/>
        <w:ind w:left="0"/>
        <w:contextualSpacing/>
        <w:rPr>
          <w:sz w:val="20"/>
          <w:szCs w:val="20"/>
        </w:rPr>
      </w:pPr>
    </w:p>
    <w:p w14:paraId="4D4A8852" w14:textId="4B2CC155" w:rsidR="00915A37" w:rsidRPr="009E16FF" w:rsidRDefault="00915A37" w:rsidP="00F77CC4">
      <w:pPr>
        <w:widowControl w:val="0"/>
        <w:spacing w:before="120" w:after="120"/>
        <w:ind w:left="0" w:firstLine="720"/>
        <w:contextualSpacing/>
        <w:rPr>
          <w:b/>
          <w:bCs/>
        </w:rPr>
      </w:pPr>
      <w:r w:rsidRPr="009E16FF">
        <w:rPr>
          <w:b/>
          <w:bCs/>
        </w:rPr>
        <w:t xml:space="preserve">Chúng tôi gồm: </w:t>
      </w:r>
    </w:p>
    <w:p w14:paraId="0E1888F1" w14:textId="3E8F3F72" w:rsidR="00924EF3" w:rsidRPr="009E16FF" w:rsidRDefault="00EA30D8" w:rsidP="00F77CC4">
      <w:pPr>
        <w:widowControl w:val="0"/>
        <w:spacing w:before="120" w:after="120"/>
        <w:ind w:left="0" w:firstLine="720"/>
        <w:contextualSpacing/>
        <w:rPr>
          <w:color w:val="000000"/>
        </w:rPr>
      </w:pPr>
      <w:r w:rsidRPr="009E16FF">
        <w:rPr>
          <w:color w:val="000000"/>
          <w:lang w:val="vi-VN"/>
        </w:rPr>
        <w:t>B</w:t>
      </w:r>
      <w:r w:rsidR="00452A71" w:rsidRPr="009E16FF">
        <w:rPr>
          <w:color w:val="000000"/>
        </w:rPr>
        <w:t xml:space="preserve">à: </w:t>
      </w:r>
      <w:r w:rsidRPr="009E16FF">
        <w:rPr>
          <w:color w:val="000000"/>
          <w:lang w:val="vi-VN"/>
        </w:rPr>
        <w:t>Tô Thị Hải Lý</w:t>
      </w:r>
      <w:r w:rsidR="00452A71" w:rsidRPr="009E16FF">
        <w:rPr>
          <w:color w:val="000000"/>
        </w:rPr>
        <w:tab/>
      </w:r>
      <w:r w:rsidR="00452A71" w:rsidRPr="009E16FF">
        <w:rPr>
          <w:color w:val="000000"/>
        </w:rPr>
        <w:tab/>
      </w:r>
      <w:r w:rsidRPr="009E16FF">
        <w:rPr>
          <w:color w:val="000000"/>
          <w:lang w:val="vi-VN"/>
        </w:rPr>
        <w:tab/>
      </w:r>
      <w:r w:rsidR="00452A71" w:rsidRPr="009E16FF">
        <w:rPr>
          <w:color w:val="000000"/>
        </w:rPr>
        <w:t xml:space="preserve">Chức vụ: </w:t>
      </w:r>
      <w:r w:rsidRPr="009E16FF">
        <w:rPr>
          <w:color w:val="000000"/>
          <w:lang w:val="vi-VN"/>
        </w:rPr>
        <w:t>Kế toán trưởng</w:t>
      </w:r>
      <w:r w:rsidR="00452A71" w:rsidRPr="009E16FF">
        <w:rPr>
          <w:color w:val="000000"/>
        </w:rPr>
        <w:tab/>
      </w:r>
      <w:r w:rsidR="00452A71" w:rsidRPr="009E16FF">
        <w:rPr>
          <w:color w:val="000000"/>
        </w:rPr>
        <w:tab/>
        <w:t>Tham gia: Trực tiếp</w:t>
      </w:r>
    </w:p>
    <w:p w14:paraId="54B0F48D" w14:textId="1F873576" w:rsidR="00553298" w:rsidRPr="009E16FF" w:rsidRDefault="000F6E2A" w:rsidP="00F77CC4">
      <w:pPr>
        <w:widowControl w:val="0"/>
        <w:spacing w:before="120" w:after="120"/>
        <w:ind w:left="0"/>
        <w:contextualSpacing/>
        <w:rPr>
          <w:color w:val="000000"/>
        </w:rPr>
      </w:pPr>
      <w:r w:rsidRPr="009E16FF">
        <w:rPr>
          <w:color w:val="000000"/>
        </w:rPr>
        <w:tab/>
        <w:t>Bà: Đặng Thị Thơm</w:t>
      </w:r>
      <w:r w:rsidR="00BB565C" w:rsidRPr="009E16FF">
        <w:rPr>
          <w:color w:val="000000"/>
        </w:rPr>
        <w:tab/>
      </w:r>
      <w:r w:rsidR="00BB565C" w:rsidRPr="009E16FF">
        <w:rPr>
          <w:color w:val="000000"/>
        </w:rPr>
        <w:tab/>
      </w:r>
      <w:r w:rsidR="00BB565C" w:rsidRPr="009E16FF">
        <w:rPr>
          <w:color w:val="000000"/>
        </w:rPr>
        <w:tab/>
        <w:t>Chức vụ: Cán bộ HCNS</w:t>
      </w:r>
      <w:r w:rsidR="00BB565C" w:rsidRPr="009E16FF">
        <w:rPr>
          <w:color w:val="000000"/>
        </w:rPr>
        <w:tab/>
      </w:r>
      <w:r w:rsidR="00BB565C" w:rsidRPr="009E16FF">
        <w:rPr>
          <w:color w:val="000000"/>
        </w:rPr>
        <w:tab/>
        <w:t>Tham gia: Trực tiếp</w:t>
      </w:r>
    </w:p>
    <w:p w14:paraId="17AB451D" w14:textId="321D6852" w:rsidR="00BB565C" w:rsidRPr="009E16FF" w:rsidRDefault="00452A71" w:rsidP="00F77CC4">
      <w:pPr>
        <w:widowControl w:val="0"/>
        <w:spacing w:before="120" w:after="120"/>
        <w:ind w:left="0" w:firstLine="720"/>
        <w:contextualSpacing/>
        <w:rPr>
          <w:color w:val="000000"/>
          <w:lang w:val="vi-VN"/>
        </w:rPr>
      </w:pPr>
      <w:r w:rsidRPr="009E16FF">
        <w:rPr>
          <w:color w:val="000000"/>
        </w:rPr>
        <w:t>Ông: Vũ Đình Tân</w:t>
      </w:r>
      <w:r w:rsidRPr="009E16FF">
        <w:rPr>
          <w:color w:val="000000"/>
        </w:rPr>
        <w:tab/>
      </w:r>
      <w:r w:rsidRPr="009E16FF">
        <w:rPr>
          <w:color w:val="000000"/>
        </w:rPr>
        <w:tab/>
      </w:r>
      <w:r w:rsidRPr="009E16FF">
        <w:rPr>
          <w:color w:val="000000"/>
        </w:rPr>
        <w:tab/>
        <w:t xml:space="preserve">Chức vụ: Cán bộ QLSL &amp; IT </w:t>
      </w:r>
      <w:r w:rsidRPr="009E16FF">
        <w:rPr>
          <w:color w:val="000000"/>
        </w:rPr>
        <w:tab/>
        <w:t xml:space="preserve">Tham gia: </w:t>
      </w:r>
      <w:r w:rsidR="00EA30D8" w:rsidRPr="009E16FF">
        <w:rPr>
          <w:color w:val="000000"/>
          <w:lang w:val="vi-VN"/>
        </w:rPr>
        <w:t>Trực tiếp</w:t>
      </w:r>
    </w:p>
    <w:p w14:paraId="1CD81233" w14:textId="1FA71307" w:rsidR="00452A71" w:rsidRPr="009E16FF" w:rsidRDefault="00C44747" w:rsidP="00F77CC4">
      <w:pPr>
        <w:widowControl w:val="0"/>
        <w:spacing w:before="120" w:after="120"/>
        <w:ind w:left="0" w:firstLine="720"/>
        <w:rPr>
          <w:color w:val="000000"/>
        </w:rPr>
      </w:pPr>
      <w:r w:rsidRPr="009E16FF">
        <w:rPr>
          <w:color w:val="000000"/>
        </w:rPr>
        <w:t>Bà: Phạm Thị Cẩm Châu</w:t>
      </w:r>
      <w:r w:rsidRPr="009E16FF">
        <w:rPr>
          <w:color w:val="000000"/>
        </w:rPr>
        <w:tab/>
      </w:r>
      <w:r w:rsidRPr="009E16FF">
        <w:rPr>
          <w:color w:val="000000"/>
        </w:rPr>
        <w:tab/>
        <w:t>Chức vụ: Kế toán dự án</w:t>
      </w:r>
      <w:r w:rsidRPr="009E16FF">
        <w:rPr>
          <w:color w:val="000000"/>
        </w:rPr>
        <w:tab/>
      </w:r>
      <w:r w:rsidRPr="009E16FF">
        <w:rPr>
          <w:color w:val="000000"/>
        </w:rPr>
        <w:tab/>
        <w:t>Tham gia: Trực tiếp</w:t>
      </w:r>
    </w:p>
    <w:p w14:paraId="03545819" w14:textId="19B8BB21" w:rsidR="00924EF3" w:rsidRPr="009E16FF" w:rsidRDefault="00BE280D" w:rsidP="00F77CC4">
      <w:pPr>
        <w:widowControl w:val="0"/>
        <w:spacing w:before="120" w:after="120"/>
        <w:ind w:left="0" w:firstLine="720"/>
        <w:contextualSpacing/>
        <w:rPr>
          <w:color w:val="000000"/>
        </w:rPr>
      </w:pPr>
      <w:r w:rsidRPr="009E16FF">
        <w:rPr>
          <w:color w:val="000000"/>
        </w:rPr>
        <w:t xml:space="preserve">Ngày </w:t>
      </w:r>
      <w:r w:rsidR="00EA30D8" w:rsidRPr="009E16FF">
        <w:rPr>
          <w:color w:val="000000"/>
          <w:lang w:val="vi-VN"/>
        </w:rPr>
        <w:t>20</w:t>
      </w:r>
      <w:r w:rsidRPr="009E16FF">
        <w:rPr>
          <w:color w:val="000000"/>
        </w:rPr>
        <w:t>/</w:t>
      </w:r>
      <w:r w:rsidR="00EA30D8" w:rsidRPr="009E16FF">
        <w:rPr>
          <w:color w:val="000000"/>
          <w:lang w:val="vi-VN"/>
        </w:rPr>
        <w:t>01</w:t>
      </w:r>
      <w:r w:rsidRPr="009E16FF">
        <w:rPr>
          <w:color w:val="000000"/>
        </w:rPr>
        <w:t>/202</w:t>
      </w:r>
      <w:r w:rsidR="00EA30D8" w:rsidRPr="009E16FF">
        <w:rPr>
          <w:color w:val="000000"/>
          <w:lang w:val="vi-VN"/>
        </w:rPr>
        <w:t>5</w:t>
      </w:r>
      <w:r w:rsidRPr="009E16FF">
        <w:rPr>
          <w:color w:val="000000"/>
        </w:rPr>
        <w:t xml:space="preserve"> tại văn phòng </w:t>
      </w:r>
      <w:r w:rsidR="006A0B29" w:rsidRPr="009E16FF">
        <w:rPr>
          <w:color w:val="000000"/>
        </w:rPr>
        <w:t>Trung tâm</w:t>
      </w:r>
      <w:r w:rsidRPr="009E16FF">
        <w:rPr>
          <w:color w:val="000000"/>
        </w:rPr>
        <w:t>, chúng tôi t</w:t>
      </w:r>
      <w:r w:rsidR="00F123E6" w:rsidRPr="009E16FF">
        <w:rPr>
          <w:color w:val="000000"/>
          <w:lang w:val="vi-VN"/>
        </w:rPr>
        <w:t>iến hành kiểm tra xác định tình trạng hư hỏng</w:t>
      </w:r>
      <w:r w:rsidR="00924EF3" w:rsidRPr="009E16FF">
        <w:rPr>
          <w:color w:val="000000"/>
        </w:rPr>
        <w:t xml:space="preserve"> </w:t>
      </w:r>
      <w:r w:rsidR="00B231FF" w:rsidRPr="009E16FF">
        <w:rPr>
          <w:color w:val="000000"/>
        </w:rPr>
        <w:t>tài sản, trang</w:t>
      </w:r>
      <w:r w:rsidR="00054F82" w:rsidRPr="009E16FF">
        <w:rPr>
          <w:color w:val="000000"/>
          <w:lang w:val="vi-VN"/>
        </w:rPr>
        <w:t xml:space="preserve"> thiết bị</w:t>
      </w:r>
      <w:r w:rsidR="007F0D1D" w:rsidRPr="009E16FF">
        <w:rPr>
          <w:color w:val="000000"/>
          <w:lang w:val="vi-VN"/>
        </w:rPr>
        <w:t xml:space="preserve"> </w:t>
      </w:r>
      <w:r w:rsidR="005B342B" w:rsidRPr="009E16FF">
        <w:rPr>
          <w:color w:val="000000"/>
        </w:rPr>
        <w:t>văn ph</w:t>
      </w:r>
      <w:r w:rsidR="00FB60C6" w:rsidRPr="009E16FF">
        <w:rPr>
          <w:color w:val="000000"/>
        </w:rPr>
        <w:t xml:space="preserve">òng </w:t>
      </w:r>
      <w:r w:rsidR="007F0D1D" w:rsidRPr="009E16FF">
        <w:rPr>
          <w:color w:val="000000"/>
          <w:lang w:val="vi-VN"/>
        </w:rPr>
        <w:t>sau:</w:t>
      </w:r>
    </w:p>
    <w:p w14:paraId="5110A798" w14:textId="77777777" w:rsidR="000A5991" w:rsidRPr="009E16FF" w:rsidRDefault="000A5991" w:rsidP="000A5991">
      <w:pPr>
        <w:widowControl w:val="0"/>
        <w:spacing w:before="120" w:after="120"/>
        <w:ind w:left="0"/>
        <w:contextualSpacing/>
        <w:rPr>
          <w:color w:val="000000"/>
        </w:rPr>
      </w:pPr>
    </w:p>
    <w:tbl>
      <w:tblPr>
        <w:tblW w:w="9985" w:type="dxa"/>
        <w:tblLook w:val="04A0" w:firstRow="1" w:lastRow="0" w:firstColumn="1" w:lastColumn="0" w:noHBand="0" w:noVBand="1"/>
      </w:tblPr>
      <w:tblGrid>
        <w:gridCol w:w="670"/>
        <w:gridCol w:w="2782"/>
        <w:gridCol w:w="814"/>
        <w:gridCol w:w="1939"/>
        <w:gridCol w:w="990"/>
        <w:gridCol w:w="2790"/>
      </w:tblGrid>
      <w:tr w:rsidR="00C44747" w:rsidRPr="009E16FF" w14:paraId="6F3039F4" w14:textId="77777777" w:rsidTr="007B6C26">
        <w:trPr>
          <w:trHeight w:val="570"/>
          <w:tblHeader/>
        </w:trPr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D0CBD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9E16FF">
              <w:rPr>
                <w:rFonts w:eastAsia="Times New Roman"/>
                <w:b/>
                <w:bCs/>
                <w:color w:val="000000"/>
              </w:rPr>
              <w:t>STT</w:t>
            </w:r>
          </w:p>
        </w:tc>
        <w:tc>
          <w:tcPr>
            <w:tcW w:w="27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E93D1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9E16FF">
              <w:rPr>
                <w:rFonts w:eastAsia="Times New Roman"/>
                <w:b/>
                <w:bCs/>
                <w:color w:val="000000"/>
              </w:rPr>
              <w:t>Tên thiết bị</w:t>
            </w:r>
          </w:p>
        </w:tc>
        <w:tc>
          <w:tcPr>
            <w:tcW w:w="8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974CB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9E16FF">
              <w:rPr>
                <w:rFonts w:eastAsia="Times New Roman"/>
                <w:b/>
                <w:bCs/>
                <w:color w:val="000000"/>
              </w:rPr>
              <w:t>Số lượng</w:t>
            </w:r>
          </w:p>
        </w:tc>
        <w:tc>
          <w:tcPr>
            <w:tcW w:w="19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926E9C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9E16FF">
              <w:rPr>
                <w:rFonts w:eastAsia="Times New Roman"/>
                <w:b/>
                <w:bCs/>
                <w:color w:val="000000"/>
              </w:rPr>
              <w:t>Mã TB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4E852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9E16FF">
              <w:rPr>
                <w:rFonts w:eastAsia="Times New Roman"/>
                <w:b/>
                <w:bCs/>
                <w:color w:val="000000"/>
              </w:rPr>
              <w:t>Nhãn hiệu</w:t>
            </w:r>
          </w:p>
        </w:tc>
        <w:tc>
          <w:tcPr>
            <w:tcW w:w="27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21791E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b/>
                <w:bCs/>
                <w:color w:val="000000"/>
              </w:rPr>
            </w:pPr>
            <w:r w:rsidRPr="009E16FF">
              <w:rPr>
                <w:rFonts w:eastAsia="Times New Roman"/>
                <w:b/>
                <w:bCs/>
                <w:color w:val="000000"/>
              </w:rPr>
              <w:t>Tình trạng hư hỏng</w:t>
            </w:r>
          </w:p>
        </w:tc>
      </w:tr>
      <w:tr w:rsidR="00C44747" w:rsidRPr="009E16FF" w14:paraId="43BE0CC3" w14:textId="77777777" w:rsidTr="007B6C26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40478" w14:textId="55C2A5CA" w:rsidR="00C44747" w:rsidRPr="009E16FF" w:rsidRDefault="00AD551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C3E1F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Laptop Dell 5448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7EC86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99B289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DA24-MTXT-01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8E29A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Dell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9FDE4" w14:textId="36F29481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Hỏng main, nguồn, không thể sử dụng</w:t>
            </w:r>
          </w:p>
        </w:tc>
      </w:tr>
      <w:tr w:rsidR="00C44747" w:rsidRPr="009E16FF" w14:paraId="43FCEACD" w14:textId="77777777" w:rsidTr="007B6C26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FC7545" w14:textId="0CEBA68F" w:rsidR="00C44747" w:rsidRPr="009E16FF" w:rsidRDefault="00AD551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2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BCF81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Laptop Dell 5448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C45005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EA696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DA24-MTXT-02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9D443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Dell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0F391" w14:textId="35FB16B5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Hỏng nguồn, vỡ vỏ, không thể sử dụng</w:t>
            </w:r>
          </w:p>
        </w:tc>
      </w:tr>
      <w:tr w:rsidR="00C44747" w:rsidRPr="009E16FF" w14:paraId="42CE7615" w14:textId="77777777" w:rsidTr="007B6C26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930A26" w14:textId="032CD58C" w:rsidR="00C44747" w:rsidRPr="009E16FF" w:rsidRDefault="00AD551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3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93C67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Laptop Dell E5440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F2B22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6B0E2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DA24-MTXT-06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B70EA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Dell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792FA" w14:textId="429BD755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Hỏng nguồn, bàn phím, vỡ vỏ, không thể sử dụng</w:t>
            </w:r>
          </w:p>
        </w:tc>
      </w:tr>
      <w:tr w:rsidR="00C44747" w:rsidRPr="009E16FF" w14:paraId="5EE1EAB7" w14:textId="77777777" w:rsidTr="007B6C26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94E7BD" w14:textId="75A18A50" w:rsidR="00C44747" w:rsidRPr="009E16FF" w:rsidRDefault="00AD551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4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AE48C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Laptop Dell E5440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EB31D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DA3AB9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DA24-MTXT-07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AEB49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Dell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C0FE20" w14:textId="0267EA6E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Hỏng nguồn, bàn phím, vỡ vỏ, không thể sử dụng</w:t>
            </w:r>
          </w:p>
        </w:tc>
      </w:tr>
      <w:tr w:rsidR="00C44747" w:rsidRPr="009E16FF" w14:paraId="0A8A484A" w14:textId="77777777" w:rsidTr="007B6C26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F64733" w14:textId="57FC61EE" w:rsidR="00C44747" w:rsidRPr="009E16FF" w:rsidRDefault="00AD551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5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162566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Laptop Dell E5440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A5AAE6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A022A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DA24-MTXT-08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373552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Dell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75F0" w14:textId="007E8C29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Hỏng nguồn, bàn phím, vỡ vỏ, không thể sử dụng</w:t>
            </w:r>
          </w:p>
        </w:tc>
      </w:tr>
      <w:tr w:rsidR="00C44747" w:rsidRPr="009E16FF" w14:paraId="7C2E3690" w14:textId="77777777" w:rsidTr="007B6C26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CC4B9" w14:textId="2B0436EF" w:rsidR="00C44747" w:rsidRPr="009E16FF" w:rsidRDefault="00AD551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6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3C626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Laptop Dell Latitude 7480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56A96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66BA9C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DA24-MTXT-11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58B12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Dell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64E83D" w14:textId="344A51EB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Hỏng main, nguồn, không thể sử dụng</w:t>
            </w:r>
          </w:p>
        </w:tc>
      </w:tr>
      <w:tr w:rsidR="00C44747" w:rsidRPr="009E16FF" w14:paraId="5E01DF03" w14:textId="77777777" w:rsidTr="007B6C26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F01A51" w14:textId="096C1326" w:rsidR="00C44747" w:rsidRPr="009E16FF" w:rsidRDefault="00AD551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7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2E4D65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Laptop Dell Vostro 3468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C0FD4" w14:textId="77777777" w:rsidR="00C44747" w:rsidRPr="009E16FF" w:rsidRDefault="00C44747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D826D7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DA24-MTXT-12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4F215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Dell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7CF8B" w14:textId="440C82E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Hỏng nguồn, bàn phím, vỡ vỏ, không thể sử dụng</w:t>
            </w:r>
          </w:p>
        </w:tc>
      </w:tr>
      <w:tr w:rsidR="00C44747" w:rsidRPr="009E16FF" w14:paraId="2629FAEB" w14:textId="77777777" w:rsidTr="007B6C26">
        <w:trPr>
          <w:trHeight w:val="600"/>
        </w:trPr>
        <w:tc>
          <w:tcPr>
            <w:tcW w:w="6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8E878" w14:textId="04F9237E" w:rsidR="00C44747" w:rsidRPr="009E16FF" w:rsidRDefault="00D802C6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8</w:t>
            </w:r>
          </w:p>
        </w:tc>
        <w:tc>
          <w:tcPr>
            <w:tcW w:w="27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AEAC9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Laptop Lenovo S145</w:t>
            </w:r>
          </w:p>
        </w:tc>
        <w:tc>
          <w:tcPr>
            <w:tcW w:w="8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DD46C" w14:textId="75B02736" w:rsidR="00C44747" w:rsidRPr="009E16FF" w:rsidRDefault="007B6C26" w:rsidP="00C44747">
            <w:pPr>
              <w:spacing w:before="0"/>
              <w:ind w:left="0"/>
              <w:jc w:val="center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1</w:t>
            </w:r>
          </w:p>
        </w:tc>
        <w:tc>
          <w:tcPr>
            <w:tcW w:w="19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8B0970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DA24-MTXT-15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803807" w14:textId="77777777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Lenovo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25816" w14:textId="4DCC7CFC" w:rsidR="00C44747" w:rsidRPr="009E16FF" w:rsidRDefault="00C44747" w:rsidP="007B6C26">
            <w:pPr>
              <w:spacing w:before="0"/>
              <w:ind w:left="0"/>
              <w:rPr>
                <w:rFonts w:eastAsia="Times New Roman"/>
                <w:color w:val="000000"/>
              </w:rPr>
            </w:pPr>
            <w:r w:rsidRPr="009E16FF">
              <w:rPr>
                <w:rFonts w:eastAsia="Times New Roman"/>
                <w:color w:val="000000"/>
              </w:rPr>
              <w:t>Hỏng main, nguồn, không thể sử dụng</w:t>
            </w:r>
          </w:p>
        </w:tc>
      </w:tr>
    </w:tbl>
    <w:p w14:paraId="71ACA792" w14:textId="77777777" w:rsidR="000A5991" w:rsidRPr="009E16FF" w:rsidRDefault="000A5991" w:rsidP="000A5991">
      <w:pPr>
        <w:widowControl w:val="0"/>
        <w:spacing w:before="120" w:after="120"/>
        <w:ind w:left="0"/>
        <w:contextualSpacing/>
        <w:rPr>
          <w:color w:val="000000"/>
        </w:rPr>
      </w:pPr>
    </w:p>
    <w:p w14:paraId="4FF82FD9" w14:textId="6FD4550C" w:rsidR="00924EF3" w:rsidRPr="009E16FF" w:rsidRDefault="00620B9B" w:rsidP="00F77CC4">
      <w:pPr>
        <w:widowControl w:val="0"/>
        <w:spacing w:before="120" w:after="120"/>
        <w:ind w:left="0" w:firstLine="720"/>
        <w:contextualSpacing/>
        <w:rPr>
          <w:color w:val="000000"/>
        </w:rPr>
      </w:pPr>
      <w:r w:rsidRPr="009E16FF">
        <w:rPr>
          <w:color w:val="000000"/>
        </w:rPr>
        <w:t xml:space="preserve">Các thiết bị, dụng cụ đã được kiểm tra, đánh giá hư hỏng </w:t>
      </w:r>
      <w:r w:rsidR="00C44747" w:rsidRPr="009E16FF">
        <w:rPr>
          <w:color w:val="000000"/>
        </w:rPr>
        <w:t>không</w:t>
      </w:r>
      <w:r w:rsidR="00B14B53" w:rsidRPr="009E16FF">
        <w:rPr>
          <w:color w:val="000000"/>
        </w:rPr>
        <w:t xml:space="preserve"> thể sử dụng được</w:t>
      </w:r>
      <w:r w:rsidRPr="009E16FF">
        <w:rPr>
          <w:color w:val="000000"/>
        </w:rPr>
        <w:t>. Chúng tôi thống nhất đề nghị phương án</w:t>
      </w:r>
      <w:r w:rsidR="00B14B53" w:rsidRPr="009E16FF">
        <w:rPr>
          <w:color w:val="000000"/>
        </w:rPr>
        <w:t xml:space="preserve"> xử lý là</w:t>
      </w:r>
      <w:r w:rsidR="0003367D" w:rsidRPr="009E16FF">
        <w:rPr>
          <w:color w:val="000000"/>
        </w:rPr>
        <w:t xml:space="preserve">: </w:t>
      </w:r>
      <w:r w:rsidR="00905B2E" w:rsidRPr="009E16FF">
        <w:rPr>
          <w:color w:val="000000"/>
        </w:rPr>
        <w:t>T</w:t>
      </w:r>
      <w:r w:rsidR="00ED28F4" w:rsidRPr="009E16FF">
        <w:rPr>
          <w:color w:val="000000"/>
        </w:rPr>
        <w:t>iêu hủy</w:t>
      </w:r>
      <w:r w:rsidR="0003367D" w:rsidRPr="009E16FF">
        <w:rPr>
          <w:color w:val="000000"/>
        </w:rPr>
        <w:t xml:space="preserve"> </w:t>
      </w:r>
      <w:r w:rsidR="00B14B53" w:rsidRPr="009E16FF">
        <w:rPr>
          <w:color w:val="000000"/>
        </w:rPr>
        <w:t xml:space="preserve">các </w:t>
      </w:r>
      <w:r w:rsidR="0003367D" w:rsidRPr="009E16FF">
        <w:rPr>
          <w:color w:val="000000"/>
        </w:rPr>
        <w:t xml:space="preserve">tài </w:t>
      </w:r>
      <w:r w:rsidR="005839B8" w:rsidRPr="009E16FF">
        <w:rPr>
          <w:color w:val="000000"/>
        </w:rPr>
        <w:t>s</w:t>
      </w:r>
      <w:r w:rsidR="0003367D" w:rsidRPr="009E16FF">
        <w:rPr>
          <w:color w:val="000000"/>
        </w:rPr>
        <w:t>ản thiết bị nêu trên</w:t>
      </w:r>
      <w:r w:rsidR="00A50024" w:rsidRPr="009E16FF">
        <w:rPr>
          <w:color w:val="000000"/>
        </w:rPr>
        <w:t>.</w:t>
      </w:r>
    </w:p>
    <w:p w14:paraId="39F3EDBC" w14:textId="77777777" w:rsidR="004D1F17" w:rsidRPr="009E16FF" w:rsidRDefault="004D1F17" w:rsidP="00F77CC4">
      <w:pPr>
        <w:spacing w:before="120" w:after="120"/>
        <w:ind w:left="0" w:firstLine="720"/>
        <w:contextualSpacing/>
        <w:rPr>
          <w:color w:val="000000"/>
        </w:rPr>
      </w:pPr>
    </w:p>
    <w:p w14:paraId="6D4EE14B" w14:textId="149051FE" w:rsidR="00D95471" w:rsidRPr="009E16FF" w:rsidRDefault="00B14B53" w:rsidP="00F77CC4">
      <w:pPr>
        <w:spacing w:before="120" w:after="120"/>
        <w:ind w:left="0" w:firstLine="720"/>
        <w:contextualSpacing/>
        <w:rPr>
          <w:color w:val="000000"/>
        </w:rPr>
      </w:pPr>
      <w:r w:rsidRPr="009E16FF">
        <w:rPr>
          <w:color w:val="000000"/>
        </w:rPr>
        <w:t>Kính đề nghị</w:t>
      </w:r>
      <w:r w:rsidR="00D95471" w:rsidRPr="009E16FF">
        <w:rPr>
          <w:color w:val="000000"/>
        </w:rPr>
        <w:t xml:space="preserve"> </w:t>
      </w:r>
      <w:r w:rsidRPr="009E16FF">
        <w:rPr>
          <w:color w:val="000000"/>
        </w:rPr>
        <w:t>B</w:t>
      </w:r>
      <w:r w:rsidR="00D95471" w:rsidRPr="009E16FF">
        <w:rPr>
          <w:color w:val="000000"/>
        </w:rPr>
        <w:t>an giám đốc Trung tâm Phát triển sức khỏe Bền vững</w:t>
      </w:r>
      <w:r w:rsidRPr="009E16FF">
        <w:rPr>
          <w:color w:val="000000"/>
        </w:rPr>
        <w:t xml:space="preserve"> xem xét và phê </w:t>
      </w:r>
      <w:r w:rsidR="00D95471" w:rsidRPr="009E16FF">
        <w:rPr>
          <w:color w:val="000000"/>
        </w:rPr>
        <w:t>duyệt</w:t>
      </w:r>
      <w:r w:rsidR="003A3556" w:rsidRPr="009E16FF">
        <w:rPr>
          <w:color w:val="000000"/>
        </w:rPr>
        <w:t xml:space="preserve"> phương án xử lý tài sản, thiết bị nêu trên</w:t>
      </w:r>
      <w:r w:rsidR="00D95471" w:rsidRPr="009E16FF">
        <w:rPr>
          <w:color w:val="000000"/>
        </w:rPr>
        <w:t xml:space="preserve">. </w:t>
      </w:r>
    </w:p>
    <w:p w14:paraId="196C21B8" w14:textId="77777777" w:rsidR="0057214D" w:rsidRPr="009E16FF" w:rsidRDefault="0057214D" w:rsidP="00F77CC4">
      <w:pPr>
        <w:spacing w:before="120" w:after="120"/>
        <w:ind w:left="0" w:firstLine="720"/>
        <w:contextualSpacing/>
        <w:rPr>
          <w:color w:val="000000"/>
        </w:rPr>
      </w:pPr>
    </w:p>
    <w:tbl>
      <w:tblPr>
        <w:tblStyle w:val="TableGrid"/>
        <w:tblW w:w="10445" w:type="dxa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26"/>
        <w:gridCol w:w="2032"/>
        <w:gridCol w:w="1757"/>
        <w:gridCol w:w="2340"/>
        <w:gridCol w:w="1890"/>
      </w:tblGrid>
      <w:tr w:rsidR="00C44747" w:rsidRPr="009E16FF" w14:paraId="6F0C719A" w14:textId="77777777" w:rsidTr="00E50A53">
        <w:tc>
          <w:tcPr>
            <w:tcW w:w="2426" w:type="dxa"/>
            <w:vAlign w:val="bottom"/>
          </w:tcPr>
          <w:p w14:paraId="09EED762" w14:textId="61CE318B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  <w:r w:rsidRPr="009E16FF">
              <w:rPr>
                <w:rFonts w:cs="Times New Roman"/>
                <w:b/>
                <w:bCs/>
                <w:lang w:val="vi-VN"/>
              </w:rPr>
              <w:t>Phụ trách bộ phận</w:t>
            </w:r>
          </w:p>
        </w:tc>
        <w:tc>
          <w:tcPr>
            <w:tcW w:w="2032" w:type="dxa"/>
            <w:vAlign w:val="bottom"/>
          </w:tcPr>
          <w:p w14:paraId="2AC983D9" w14:textId="0E40E22C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  <w:r w:rsidRPr="009E16FF">
              <w:rPr>
                <w:rFonts w:cs="Times New Roman"/>
                <w:b/>
                <w:bCs/>
                <w:lang w:val="vi-VN"/>
              </w:rPr>
              <w:t>Thành viên</w:t>
            </w:r>
          </w:p>
        </w:tc>
        <w:tc>
          <w:tcPr>
            <w:tcW w:w="1757" w:type="dxa"/>
            <w:vAlign w:val="bottom"/>
          </w:tcPr>
          <w:p w14:paraId="0FD3ECFC" w14:textId="2B8B1BEF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  <w:r w:rsidRPr="009E16FF">
              <w:rPr>
                <w:rFonts w:cs="Times New Roman"/>
                <w:b/>
                <w:bCs/>
                <w:lang w:val="vi-VN"/>
              </w:rPr>
              <w:t>Thành viên</w:t>
            </w:r>
          </w:p>
        </w:tc>
        <w:tc>
          <w:tcPr>
            <w:tcW w:w="2340" w:type="dxa"/>
            <w:vAlign w:val="bottom"/>
          </w:tcPr>
          <w:p w14:paraId="30AA44FE" w14:textId="7DB2F526" w:rsidR="00C44747" w:rsidRPr="009E16FF" w:rsidRDefault="00C44747" w:rsidP="00313C3A">
            <w:pPr>
              <w:spacing w:before="0" w:after="120"/>
              <w:ind w:left="0"/>
              <w:jc w:val="center"/>
              <w:rPr>
                <w:b/>
                <w:bCs/>
              </w:rPr>
            </w:pPr>
            <w:r w:rsidRPr="009E16FF">
              <w:rPr>
                <w:b/>
                <w:bCs/>
              </w:rPr>
              <w:t>Thành viên</w:t>
            </w:r>
          </w:p>
        </w:tc>
        <w:tc>
          <w:tcPr>
            <w:tcW w:w="1890" w:type="dxa"/>
            <w:vAlign w:val="bottom"/>
          </w:tcPr>
          <w:p w14:paraId="50372828" w14:textId="4CF36659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  <w:r w:rsidRPr="009E16FF">
              <w:rPr>
                <w:rFonts w:cs="Times New Roman"/>
                <w:b/>
                <w:bCs/>
                <w:lang w:val="vi-VN"/>
              </w:rPr>
              <w:t>Người đề nghị</w:t>
            </w:r>
          </w:p>
        </w:tc>
      </w:tr>
      <w:tr w:rsidR="00C44747" w:rsidRPr="009E16FF" w14:paraId="6E0ECD2D" w14:textId="77777777" w:rsidTr="00E50A53">
        <w:trPr>
          <w:trHeight w:val="1985"/>
        </w:trPr>
        <w:tc>
          <w:tcPr>
            <w:tcW w:w="2426" w:type="dxa"/>
            <w:vAlign w:val="bottom"/>
          </w:tcPr>
          <w:p w14:paraId="4B6F1070" w14:textId="24EA9C4B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  <w:r w:rsidRPr="009E16FF">
              <w:rPr>
                <w:rFonts w:cs="Times New Roman"/>
                <w:b/>
                <w:bCs/>
                <w:lang w:val="vi-VN"/>
              </w:rPr>
              <w:t>Nguyễn Hồng Linh</w:t>
            </w:r>
          </w:p>
        </w:tc>
        <w:tc>
          <w:tcPr>
            <w:tcW w:w="2032" w:type="dxa"/>
            <w:vAlign w:val="bottom"/>
          </w:tcPr>
          <w:p w14:paraId="205B251D" w14:textId="77777777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</w:p>
          <w:p w14:paraId="74D6FC95" w14:textId="77777777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</w:p>
          <w:p w14:paraId="7ED67D50" w14:textId="37F3EE79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  <w:r w:rsidRPr="009E16FF">
              <w:rPr>
                <w:rFonts w:cs="Times New Roman"/>
                <w:b/>
                <w:bCs/>
                <w:lang w:val="vi-VN"/>
              </w:rPr>
              <w:t>Tô Thị Hải Lý</w:t>
            </w:r>
          </w:p>
        </w:tc>
        <w:tc>
          <w:tcPr>
            <w:tcW w:w="1757" w:type="dxa"/>
            <w:vAlign w:val="bottom"/>
          </w:tcPr>
          <w:p w14:paraId="2D19BBD2" w14:textId="77777777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</w:p>
          <w:p w14:paraId="76985A56" w14:textId="77777777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</w:p>
          <w:p w14:paraId="05926419" w14:textId="7102A5CC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  <w:r w:rsidRPr="009E16FF">
              <w:rPr>
                <w:rFonts w:cs="Times New Roman"/>
                <w:b/>
                <w:bCs/>
                <w:lang w:val="vi-VN"/>
              </w:rPr>
              <w:t>Vũ Đình Tân</w:t>
            </w:r>
          </w:p>
        </w:tc>
        <w:tc>
          <w:tcPr>
            <w:tcW w:w="2340" w:type="dxa"/>
            <w:vAlign w:val="bottom"/>
          </w:tcPr>
          <w:p w14:paraId="386F79F0" w14:textId="77777777" w:rsidR="00C44747" w:rsidRPr="00E94422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</w:p>
          <w:p w14:paraId="146E983A" w14:textId="77777777" w:rsidR="00C44747" w:rsidRPr="00E94422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</w:p>
          <w:p w14:paraId="2EC5B021" w14:textId="77777777" w:rsidR="00C44747" w:rsidRPr="00E94422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</w:p>
          <w:p w14:paraId="2D417D79" w14:textId="7ACA2374" w:rsidR="00C44747" w:rsidRPr="00E94422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  <w:r w:rsidRPr="00E94422">
              <w:rPr>
                <w:rFonts w:cs="Times New Roman"/>
                <w:b/>
                <w:bCs/>
                <w:lang w:val="vi-VN"/>
              </w:rPr>
              <w:t>Phạm</w:t>
            </w:r>
            <w:r w:rsidR="009E16FF" w:rsidRPr="00E94422">
              <w:rPr>
                <w:rFonts w:cs="Times New Roman"/>
                <w:b/>
                <w:bCs/>
                <w:lang w:val="vi-VN"/>
              </w:rPr>
              <w:t xml:space="preserve"> </w:t>
            </w:r>
            <w:r w:rsidRPr="00E94422">
              <w:rPr>
                <w:rFonts w:cs="Times New Roman"/>
                <w:b/>
                <w:bCs/>
                <w:lang w:val="vi-VN"/>
              </w:rPr>
              <w:t>T. Cẩm Châu</w:t>
            </w:r>
          </w:p>
        </w:tc>
        <w:tc>
          <w:tcPr>
            <w:tcW w:w="1890" w:type="dxa"/>
            <w:vAlign w:val="bottom"/>
          </w:tcPr>
          <w:p w14:paraId="5C16B446" w14:textId="1902F28A" w:rsidR="00C44747" w:rsidRPr="009E16FF" w:rsidRDefault="00C44747" w:rsidP="00313C3A">
            <w:pPr>
              <w:spacing w:before="0" w:after="120"/>
              <w:ind w:left="0"/>
              <w:jc w:val="center"/>
              <w:rPr>
                <w:rFonts w:cs="Times New Roman"/>
                <w:b/>
                <w:bCs/>
                <w:lang w:val="vi-VN"/>
              </w:rPr>
            </w:pPr>
            <w:r w:rsidRPr="009E16FF">
              <w:rPr>
                <w:rFonts w:cs="Times New Roman"/>
                <w:b/>
                <w:bCs/>
                <w:lang w:val="vi-VN"/>
              </w:rPr>
              <w:t>Đặng Thị Thơm</w:t>
            </w:r>
          </w:p>
        </w:tc>
      </w:tr>
    </w:tbl>
    <w:p w14:paraId="1AF2D226" w14:textId="77777777" w:rsidR="00CC1C23" w:rsidRPr="0014159B" w:rsidRDefault="00CC1C23" w:rsidP="00553298">
      <w:pPr>
        <w:spacing w:before="120" w:after="120"/>
        <w:ind w:left="0"/>
        <w:rPr>
          <w:rFonts w:asciiTheme="majorHAnsi" w:hAnsiTheme="majorHAnsi" w:cstheme="minorHAnsi"/>
          <w:sz w:val="20"/>
          <w:szCs w:val="20"/>
        </w:rPr>
      </w:pPr>
    </w:p>
    <w:sectPr w:rsidR="00CC1C23" w:rsidRPr="0014159B" w:rsidSect="000D417F">
      <w:footerReference w:type="default" r:id="rId13"/>
      <w:headerReference w:type="first" r:id="rId14"/>
      <w:footerReference w:type="first" r:id="rId15"/>
      <w:pgSz w:w="11900" w:h="16840"/>
      <w:pgMar w:top="630" w:right="740" w:bottom="720" w:left="117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DB337" w14:textId="77777777" w:rsidR="005A1BB8" w:rsidRPr="0014159B" w:rsidRDefault="005A1BB8" w:rsidP="00AB1FD1">
      <w:pPr>
        <w:rPr>
          <w:sz w:val="20"/>
          <w:szCs w:val="20"/>
        </w:rPr>
      </w:pPr>
      <w:r w:rsidRPr="0014159B">
        <w:rPr>
          <w:sz w:val="20"/>
          <w:szCs w:val="20"/>
        </w:rPr>
        <w:separator/>
      </w:r>
    </w:p>
  </w:endnote>
  <w:endnote w:type="continuationSeparator" w:id="0">
    <w:p w14:paraId="13057CAA" w14:textId="77777777" w:rsidR="005A1BB8" w:rsidRPr="0014159B" w:rsidRDefault="005A1BB8" w:rsidP="00AB1FD1">
      <w:pPr>
        <w:rPr>
          <w:sz w:val="20"/>
          <w:szCs w:val="20"/>
        </w:rPr>
      </w:pPr>
      <w:r w:rsidRPr="0014159B">
        <w:rPr>
          <w:sz w:val="20"/>
          <w:szCs w:val="20"/>
        </w:rPr>
        <w:continuationSeparator/>
      </w:r>
    </w:p>
  </w:endnote>
  <w:endnote w:type="continuationNotice" w:id="1">
    <w:p w14:paraId="24B5AADD" w14:textId="77777777" w:rsidR="005A1BB8" w:rsidRPr="0014159B" w:rsidRDefault="005A1BB8">
      <w:pPr>
        <w:spacing w:before="0"/>
        <w:rPr>
          <w:sz w:val="20"/>
          <w:szCs w:val="20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Times">
    <w:altName w:val="Time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67B7A" w14:textId="6DF175F1" w:rsidR="00FD45A0" w:rsidRPr="0014159B" w:rsidRDefault="00375096">
    <w:pPr>
      <w:pStyle w:val="Footer"/>
      <w:rPr>
        <w:sz w:val="20"/>
        <w:szCs w:val="20"/>
      </w:rPr>
    </w:pPr>
    <w:r w:rsidRPr="0014159B"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634682A7" wp14:editId="1E6BA087">
          <wp:simplePos x="0" y="0"/>
          <wp:positionH relativeFrom="page">
            <wp:posOffset>14605</wp:posOffset>
          </wp:positionH>
          <wp:positionV relativeFrom="paragraph">
            <wp:posOffset>-4434139</wp:posOffset>
          </wp:positionV>
          <wp:extent cx="7553325" cy="4797232"/>
          <wp:effectExtent l="0" t="0" r="0" b="3810"/>
          <wp:wrapNone/>
          <wp:docPr id="1218255571" name="Hình ảnh 1601590132" descr="Ảnh có chứa Phông chữ, Đồ họa, thiết kế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87967086" name="Hình ảnh 2" descr="Ảnh có chứa Phông chữ, Đồ họa, thiết kế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47972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3F4" w14:textId="5C2CF264" w:rsidR="003D6BB7" w:rsidRPr="0014159B" w:rsidRDefault="00E07140">
    <w:pPr>
      <w:pStyle w:val="Footer"/>
      <w:rPr>
        <w:sz w:val="20"/>
        <w:szCs w:val="20"/>
      </w:rPr>
    </w:pPr>
    <w:r w:rsidRPr="0014159B">
      <w:rPr>
        <w:noProof/>
        <w:sz w:val="20"/>
        <w:szCs w:val="20"/>
      </w:rPr>
      <w:drawing>
        <wp:anchor distT="0" distB="0" distL="114300" distR="114300" simplePos="0" relativeHeight="251658242" behindDoc="1" locked="0" layoutInCell="1" allowOverlap="1" wp14:anchorId="435BD7D8" wp14:editId="3C5B71F7">
          <wp:simplePos x="0" y="0"/>
          <wp:positionH relativeFrom="column">
            <wp:posOffset>-714375</wp:posOffset>
          </wp:positionH>
          <wp:positionV relativeFrom="paragraph">
            <wp:posOffset>-4419600</wp:posOffset>
          </wp:positionV>
          <wp:extent cx="7557628" cy="4799965"/>
          <wp:effectExtent l="0" t="0" r="0" b="0"/>
          <wp:wrapNone/>
          <wp:docPr id="1763500065" name="Hình ảnh 608484083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Picture 19" descr="Ico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7628" cy="47999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D7ACE" w14:textId="77777777" w:rsidR="005A1BB8" w:rsidRPr="0014159B" w:rsidRDefault="005A1BB8" w:rsidP="00AB1FD1">
      <w:pPr>
        <w:rPr>
          <w:sz w:val="20"/>
          <w:szCs w:val="20"/>
        </w:rPr>
      </w:pPr>
      <w:r w:rsidRPr="0014159B">
        <w:rPr>
          <w:sz w:val="20"/>
          <w:szCs w:val="20"/>
        </w:rPr>
        <w:separator/>
      </w:r>
    </w:p>
  </w:footnote>
  <w:footnote w:type="continuationSeparator" w:id="0">
    <w:p w14:paraId="1C7189DA" w14:textId="77777777" w:rsidR="005A1BB8" w:rsidRPr="0014159B" w:rsidRDefault="005A1BB8" w:rsidP="00AB1FD1">
      <w:pPr>
        <w:rPr>
          <w:sz w:val="20"/>
          <w:szCs w:val="20"/>
        </w:rPr>
      </w:pPr>
      <w:r w:rsidRPr="0014159B">
        <w:rPr>
          <w:sz w:val="20"/>
          <w:szCs w:val="20"/>
        </w:rPr>
        <w:continuationSeparator/>
      </w:r>
    </w:p>
  </w:footnote>
  <w:footnote w:type="continuationNotice" w:id="1">
    <w:p w14:paraId="1446F603" w14:textId="77777777" w:rsidR="005A1BB8" w:rsidRPr="0014159B" w:rsidRDefault="005A1BB8">
      <w:pPr>
        <w:spacing w:before="0"/>
        <w:rPr>
          <w:sz w:val="20"/>
          <w:szCs w:val="20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BDC97" w14:textId="4AE3306E" w:rsidR="003D6BB7" w:rsidRPr="0014159B" w:rsidRDefault="00E07140">
    <w:pPr>
      <w:pStyle w:val="Header"/>
      <w:rPr>
        <w:sz w:val="20"/>
        <w:szCs w:val="20"/>
      </w:rPr>
    </w:pPr>
    <w:r w:rsidRPr="0014159B">
      <w:rPr>
        <w:noProof/>
        <w:sz w:val="20"/>
        <w:szCs w:val="20"/>
      </w:rPr>
      <w:drawing>
        <wp:anchor distT="0" distB="0" distL="114300" distR="114300" simplePos="0" relativeHeight="251658241" behindDoc="1" locked="0" layoutInCell="1" allowOverlap="1" wp14:anchorId="08C5D2EB" wp14:editId="7DE9DBA1">
          <wp:simplePos x="0" y="0"/>
          <wp:positionH relativeFrom="page">
            <wp:align>right</wp:align>
          </wp:positionH>
          <wp:positionV relativeFrom="paragraph">
            <wp:posOffset>-19050</wp:posOffset>
          </wp:positionV>
          <wp:extent cx="7553325" cy="1656348"/>
          <wp:effectExtent l="0" t="0" r="0" b="1270"/>
          <wp:wrapNone/>
          <wp:docPr id="1905930832" name="Hình ảnh 83924504" descr="A picture containing ch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chart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65634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17BB"/>
    <w:multiLevelType w:val="hybridMultilevel"/>
    <w:tmpl w:val="1F2A14C4"/>
    <w:lvl w:ilvl="0" w:tplc="20E0B4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A06778"/>
    <w:multiLevelType w:val="hybridMultilevel"/>
    <w:tmpl w:val="8B5605BC"/>
    <w:lvl w:ilvl="0" w:tplc="04C41E42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12F1DFC"/>
    <w:multiLevelType w:val="hybridMultilevel"/>
    <w:tmpl w:val="A574E512"/>
    <w:lvl w:ilvl="0" w:tplc="5EC055B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1247B9"/>
    <w:multiLevelType w:val="hybridMultilevel"/>
    <w:tmpl w:val="B22E27B2"/>
    <w:lvl w:ilvl="0" w:tplc="20E0B480">
      <w:start w:val="1"/>
      <w:numFmt w:val="bullet"/>
      <w:lvlText w:val=""/>
      <w:lvlJc w:val="left"/>
      <w:pPr>
        <w:ind w:left="1800" w:hanging="720"/>
      </w:pPr>
      <w:rPr>
        <w:rFonts w:ascii="Symbol" w:hAnsi="Symbol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FCF596A"/>
    <w:multiLevelType w:val="hybridMultilevel"/>
    <w:tmpl w:val="E3468F4C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894123130">
    <w:abstractNumId w:val="1"/>
  </w:num>
  <w:num w:numId="2" w16cid:durableId="414013938">
    <w:abstractNumId w:val="0"/>
  </w:num>
  <w:num w:numId="3" w16cid:durableId="291326272">
    <w:abstractNumId w:val="2"/>
  </w:num>
  <w:num w:numId="4" w16cid:durableId="1629119691">
    <w:abstractNumId w:val="3"/>
  </w:num>
  <w:num w:numId="5" w16cid:durableId="9427653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CC7"/>
    <w:rsid w:val="00022D25"/>
    <w:rsid w:val="00026CD2"/>
    <w:rsid w:val="0003367D"/>
    <w:rsid w:val="00035AFF"/>
    <w:rsid w:val="00037B99"/>
    <w:rsid w:val="00054F82"/>
    <w:rsid w:val="00057602"/>
    <w:rsid w:val="0007136D"/>
    <w:rsid w:val="0007451D"/>
    <w:rsid w:val="00080AC3"/>
    <w:rsid w:val="000962DA"/>
    <w:rsid w:val="000A5991"/>
    <w:rsid w:val="000C7A54"/>
    <w:rsid w:val="000D417F"/>
    <w:rsid w:val="000E2F3A"/>
    <w:rsid w:val="000F1D20"/>
    <w:rsid w:val="000F2166"/>
    <w:rsid w:val="000F388B"/>
    <w:rsid w:val="000F6E2A"/>
    <w:rsid w:val="00133380"/>
    <w:rsid w:val="0014159B"/>
    <w:rsid w:val="00181532"/>
    <w:rsid w:val="001A06DE"/>
    <w:rsid w:val="001A3BBF"/>
    <w:rsid w:val="001B57DB"/>
    <w:rsid w:val="001B66EC"/>
    <w:rsid w:val="001C07C2"/>
    <w:rsid w:val="001E3A78"/>
    <w:rsid w:val="001E614B"/>
    <w:rsid w:val="001F2546"/>
    <w:rsid w:val="00295449"/>
    <w:rsid w:val="00297CD6"/>
    <w:rsid w:val="002A4F02"/>
    <w:rsid w:val="002D06FF"/>
    <w:rsid w:val="002D4C5C"/>
    <w:rsid w:val="002F73BF"/>
    <w:rsid w:val="003072FD"/>
    <w:rsid w:val="00313C3A"/>
    <w:rsid w:val="00326A34"/>
    <w:rsid w:val="00334ADE"/>
    <w:rsid w:val="003413F4"/>
    <w:rsid w:val="0036518F"/>
    <w:rsid w:val="00372BBF"/>
    <w:rsid w:val="00375096"/>
    <w:rsid w:val="00376300"/>
    <w:rsid w:val="00381226"/>
    <w:rsid w:val="003A3556"/>
    <w:rsid w:val="003A70C3"/>
    <w:rsid w:val="003B75EE"/>
    <w:rsid w:val="003C4114"/>
    <w:rsid w:val="003C68AE"/>
    <w:rsid w:val="003C792D"/>
    <w:rsid w:val="003D30DE"/>
    <w:rsid w:val="003D6BB7"/>
    <w:rsid w:val="003E0CDC"/>
    <w:rsid w:val="003E683F"/>
    <w:rsid w:val="00404B07"/>
    <w:rsid w:val="004075E6"/>
    <w:rsid w:val="00407703"/>
    <w:rsid w:val="00410EAC"/>
    <w:rsid w:val="00421DE3"/>
    <w:rsid w:val="00444267"/>
    <w:rsid w:val="004518BC"/>
    <w:rsid w:val="00452A71"/>
    <w:rsid w:val="00454686"/>
    <w:rsid w:val="00462D40"/>
    <w:rsid w:val="00481858"/>
    <w:rsid w:val="00483CF3"/>
    <w:rsid w:val="00484209"/>
    <w:rsid w:val="00485BBC"/>
    <w:rsid w:val="00486214"/>
    <w:rsid w:val="00493488"/>
    <w:rsid w:val="00496D2F"/>
    <w:rsid w:val="004A286D"/>
    <w:rsid w:val="004A4162"/>
    <w:rsid w:val="004B3678"/>
    <w:rsid w:val="004C52FB"/>
    <w:rsid w:val="004D127F"/>
    <w:rsid w:val="004D1F17"/>
    <w:rsid w:val="004E20DD"/>
    <w:rsid w:val="00547595"/>
    <w:rsid w:val="005509CA"/>
    <w:rsid w:val="0055135A"/>
    <w:rsid w:val="00553298"/>
    <w:rsid w:val="0055701C"/>
    <w:rsid w:val="0057214D"/>
    <w:rsid w:val="005839B8"/>
    <w:rsid w:val="0058603D"/>
    <w:rsid w:val="005A1BB8"/>
    <w:rsid w:val="005B342B"/>
    <w:rsid w:val="005C3817"/>
    <w:rsid w:val="005C4C12"/>
    <w:rsid w:val="005D5F9C"/>
    <w:rsid w:val="005E6FB6"/>
    <w:rsid w:val="006132F8"/>
    <w:rsid w:val="00620B9B"/>
    <w:rsid w:val="006258B3"/>
    <w:rsid w:val="00631781"/>
    <w:rsid w:val="00641900"/>
    <w:rsid w:val="00642500"/>
    <w:rsid w:val="006528CC"/>
    <w:rsid w:val="00652CC3"/>
    <w:rsid w:val="00652CC7"/>
    <w:rsid w:val="00683268"/>
    <w:rsid w:val="00691A07"/>
    <w:rsid w:val="006A0B29"/>
    <w:rsid w:val="006D6382"/>
    <w:rsid w:val="006D7B8D"/>
    <w:rsid w:val="00722311"/>
    <w:rsid w:val="0074561C"/>
    <w:rsid w:val="007462DC"/>
    <w:rsid w:val="00746806"/>
    <w:rsid w:val="00747696"/>
    <w:rsid w:val="00761A0C"/>
    <w:rsid w:val="007764DE"/>
    <w:rsid w:val="00783A15"/>
    <w:rsid w:val="0079469C"/>
    <w:rsid w:val="007B6C26"/>
    <w:rsid w:val="007D1075"/>
    <w:rsid w:val="007D7043"/>
    <w:rsid w:val="007F0D1D"/>
    <w:rsid w:val="007F0E83"/>
    <w:rsid w:val="007F32A3"/>
    <w:rsid w:val="0081751C"/>
    <w:rsid w:val="00817F9D"/>
    <w:rsid w:val="00831FE4"/>
    <w:rsid w:val="00853AFD"/>
    <w:rsid w:val="00853D73"/>
    <w:rsid w:val="00880101"/>
    <w:rsid w:val="008876CD"/>
    <w:rsid w:val="008A2C15"/>
    <w:rsid w:val="008A33C1"/>
    <w:rsid w:val="008B1FEA"/>
    <w:rsid w:val="008B327B"/>
    <w:rsid w:val="008B656E"/>
    <w:rsid w:val="008E3D7C"/>
    <w:rsid w:val="008E640A"/>
    <w:rsid w:val="00902AB6"/>
    <w:rsid w:val="00905B2E"/>
    <w:rsid w:val="009134DF"/>
    <w:rsid w:val="0091458C"/>
    <w:rsid w:val="00915A37"/>
    <w:rsid w:val="00915EEC"/>
    <w:rsid w:val="00924EF3"/>
    <w:rsid w:val="00927B67"/>
    <w:rsid w:val="00944246"/>
    <w:rsid w:val="00976BC8"/>
    <w:rsid w:val="00977ACE"/>
    <w:rsid w:val="009806E4"/>
    <w:rsid w:val="00985C09"/>
    <w:rsid w:val="009B2A79"/>
    <w:rsid w:val="009B7D1E"/>
    <w:rsid w:val="009C43A0"/>
    <w:rsid w:val="009E16FF"/>
    <w:rsid w:val="009E7975"/>
    <w:rsid w:val="009F47B8"/>
    <w:rsid w:val="00A103A4"/>
    <w:rsid w:val="00A128A2"/>
    <w:rsid w:val="00A14862"/>
    <w:rsid w:val="00A15ADB"/>
    <w:rsid w:val="00A50024"/>
    <w:rsid w:val="00A60906"/>
    <w:rsid w:val="00A838F6"/>
    <w:rsid w:val="00A87E05"/>
    <w:rsid w:val="00A915F4"/>
    <w:rsid w:val="00AA4623"/>
    <w:rsid w:val="00AB0852"/>
    <w:rsid w:val="00AB1FD1"/>
    <w:rsid w:val="00AB778E"/>
    <w:rsid w:val="00AD5517"/>
    <w:rsid w:val="00AD6594"/>
    <w:rsid w:val="00AD71EE"/>
    <w:rsid w:val="00AF7F64"/>
    <w:rsid w:val="00B0343E"/>
    <w:rsid w:val="00B14B53"/>
    <w:rsid w:val="00B231FF"/>
    <w:rsid w:val="00B4032B"/>
    <w:rsid w:val="00B41F6E"/>
    <w:rsid w:val="00B81920"/>
    <w:rsid w:val="00B91859"/>
    <w:rsid w:val="00BB565C"/>
    <w:rsid w:val="00BC5EC3"/>
    <w:rsid w:val="00BE0416"/>
    <w:rsid w:val="00BE280D"/>
    <w:rsid w:val="00C05A11"/>
    <w:rsid w:val="00C44747"/>
    <w:rsid w:val="00C47D17"/>
    <w:rsid w:val="00C65BF5"/>
    <w:rsid w:val="00CA4E6C"/>
    <w:rsid w:val="00CA7114"/>
    <w:rsid w:val="00CC1C23"/>
    <w:rsid w:val="00CC3ABD"/>
    <w:rsid w:val="00CC6CA3"/>
    <w:rsid w:val="00CD1E63"/>
    <w:rsid w:val="00CF3785"/>
    <w:rsid w:val="00D12034"/>
    <w:rsid w:val="00D14317"/>
    <w:rsid w:val="00D147FA"/>
    <w:rsid w:val="00D178B0"/>
    <w:rsid w:val="00D20A97"/>
    <w:rsid w:val="00D46666"/>
    <w:rsid w:val="00D72458"/>
    <w:rsid w:val="00D802C6"/>
    <w:rsid w:val="00D81FE0"/>
    <w:rsid w:val="00D841F4"/>
    <w:rsid w:val="00D95471"/>
    <w:rsid w:val="00D97204"/>
    <w:rsid w:val="00DA2082"/>
    <w:rsid w:val="00DA4D37"/>
    <w:rsid w:val="00DA508B"/>
    <w:rsid w:val="00DB260B"/>
    <w:rsid w:val="00DB779B"/>
    <w:rsid w:val="00DD7F8C"/>
    <w:rsid w:val="00DF52D4"/>
    <w:rsid w:val="00E07140"/>
    <w:rsid w:val="00E37B66"/>
    <w:rsid w:val="00E4064A"/>
    <w:rsid w:val="00E44C94"/>
    <w:rsid w:val="00E50A53"/>
    <w:rsid w:val="00E54BDC"/>
    <w:rsid w:val="00E54D72"/>
    <w:rsid w:val="00E615D3"/>
    <w:rsid w:val="00E76599"/>
    <w:rsid w:val="00E85993"/>
    <w:rsid w:val="00E94422"/>
    <w:rsid w:val="00EA30D8"/>
    <w:rsid w:val="00EB1107"/>
    <w:rsid w:val="00EC0467"/>
    <w:rsid w:val="00EC6B12"/>
    <w:rsid w:val="00ED28F4"/>
    <w:rsid w:val="00EE2F87"/>
    <w:rsid w:val="00EF7F2B"/>
    <w:rsid w:val="00F10557"/>
    <w:rsid w:val="00F123E6"/>
    <w:rsid w:val="00F21AC3"/>
    <w:rsid w:val="00F21EF9"/>
    <w:rsid w:val="00F262F7"/>
    <w:rsid w:val="00F279B6"/>
    <w:rsid w:val="00F40268"/>
    <w:rsid w:val="00F579BC"/>
    <w:rsid w:val="00F6142E"/>
    <w:rsid w:val="00F624D8"/>
    <w:rsid w:val="00F73687"/>
    <w:rsid w:val="00F73C3D"/>
    <w:rsid w:val="00F77CC4"/>
    <w:rsid w:val="00FA5C10"/>
    <w:rsid w:val="00FB10BA"/>
    <w:rsid w:val="00FB33E4"/>
    <w:rsid w:val="00FB34A5"/>
    <w:rsid w:val="00FB3C1F"/>
    <w:rsid w:val="00FB60C6"/>
    <w:rsid w:val="00FD3300"/>
    <w:rsid w:val="00FD3BE0"/>
    <w:rsid w:val="00FD45A0"/>
    <w:rsid w:val="00FD73DC"/>
    <w:rsid w:val="00FE0B9C"/>
    <w:rsid w:val="00FF1E9F"/>
    <w:rsid w:val="00FF32EE"/>
    <w:rsid w:val="00FF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B7AB95"/>
  <w15:docId w15:val="{9CB465AD-8828-447A-AFD4-30742A400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/>
    <w:lsdException w:name="Colorful Grid Accent 1" w:uiPriority="29"/>
    <w:lsdException w:name="Light Shading Accent 2" w:uiPriority="30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2F3A"/>
    <w:pPr>
      <w:spacing w:before="240"/>
      <w:ind w:left="2232"/>
      <w:jc w:val="both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178B0"/>
    <w:pPr>
      <w:keepNext/>
      <w:keepLines/>
      <w:spacing w:before="0"/>
      <w:outlineLvl w:val="0"/>
    </w:pPr>
    <w:rPr>
      <w:rFonts w:eastAsia="MS Gothic"/>
      <w:bCs/>
      <w:color w:val="008000"/>
      <w:sz w:val="30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B110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B1107"/>
    <w:rPr>
      <w:rFonts w:ascii="Lucida Grande" w:hAnsi="Lucida Grande" w:cs="Lucida Grande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EB1107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1FD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AB1FD1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AB1FD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AB1FD1"/>
    <w:rPr>
      <w:rFonts w:ascii="Times New Roman" w:hAnsi="Times New Roman"/>
    </w:rPr>
  </w:style>
  <w:style w:type="character" w:customStyle="1" w:styleId="Heading1Char">
    <w:name w:val="Heading 1 Char"/>
    <w:link w:val="Heading1"/>
    <w:uiPriority w:val="9"/>
    <w:rsid w:val="00D178B0"/>
    <w:rPr>
      <w:rFonts w:ascii="Times New Roman" w:eastAsia="MS Gothic" w:hAnsi="Times New Roman" w:cs="Times New Roman"/>
      <w:bCs/>
      <w:color w:val="008000"/>
      <w:sz w:val="30"/>
      <w:szCs w:val="32"/>
    </w:rPr>
  </w:style>
  <w:style w:type="paragraph" w:styleId="NoSpacing">
    <w:name w:val="No Spacing"/>
    <w:link w:val="NoSpacingChar"/>
    <w:uiPriority w:val="1"/>
    <w:qFormat/>
    <w:rsid w:val="00462D40"/>
    <w:rPr>
      <w:rFonts w:ascii="Calibri" w:eastAsia="Times New Roman" w:hAnsi="Calibr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462D40"/>
    <w:rPr>
      <w:rFonts w:ascii="Calibri" w:eastAsia="Times New Roman" w:hAnsi="Calibri"/>
      <w:sz w:val="22"/>
      <w:szCs w:val="22"/>
    </w:rPr>
  </w:style>
  <w:style w:type="paragraph" w:styleId="ListParagraph">
    <w:name w:val="List Paragraph"/>
    <w:basedOn w:val="Normal"/>
    <w:uiPriority w:val="34"/>
    <w:qFormat/>
    <w:rsid w:val="00783A15"/>
    <w:pPr>
      <w:spacing w:before="0" w:after="200" w:line="276" w:lineRule="auto"/>
      <w:ind w:left="720"/>
      <w:contextualSpacing/>
      <w:jc w:val="left"/>
    </w:pPr>
    <w:rPr>
      <w:rFonts w:ascii="Calibri" w:eastAsia="Calibri" w:hAnsi="Calibri"/>
      <w:sz w:val="22"/>
      <w:szCs w:val="22"/>
    </w:rPr>
  </w:style>
  <w:style w:type="table" w:styleId="TableGrid">
    <w:name w:val="Table Grid"/>
    <w:basedOn w:val="TableNormal"/>
    <w:uiPriority w:val="39"/>
    <w:rsid w:val="0079469C"/>
    <w:rPr>
      <w:rFonts w:ascii="Calibri" w:eastAsia="Calibri" w:hAnsi="Calibri" w:cs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0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13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01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theme" Target="theme/theme1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ai%20-%2002\Downloads\VietHealth_Bo%20nhan%20dien%20thuong%20hieu\VietHealth_02_Template%20van%20phong\VietHealth_Templates_01_Letterhead\VietHealth_Templates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095dde-1280-45bb-88ec-5f6c2fbb2825">
      <Terms xmlns="http://schemas.microsoft.com/office/infopath/2007/PartnerControls"/>
    </lcf76f155ced4ddcb4097134ff3c332f>
    <TaxCatchAll xmlns="73cbe15e-0e0f-42b4-a7bb-7ef21fb38678" xsi:nil="true"/>
    <SharedWithUsers xmlns="73cbe15e-0e0f-42b4-a7bb-7ef21fb38678">
      <UserInfo>
        <DisplayName/>
        <AccountId xsi:nil="true"/>
        <AccountType/>
      </UserInfo>
    </SharedWithUsers>
    <MediaLengthInSeconds xmlns="aa095dde-1280-45bb-88ec-5f6c2fbb282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27FBAB321D9D46B165A6D10FE0DAF7" ma:contentTypeVersion="18" ma:contentTypeDescription="Create a new document." ma:contentTypeScope="" ma:versionID="ed427744344500b06732d53462271a08">
  <xsd:schema xmlns:xsd="http://www.w3.org/2001/XMLSchema" xmlns:xs="http://www.w3.org/2001/XMLSchema" xmlns:p="http://schemas.microsoft.com/office/2006/metadata/properties" xmlns:ns2="5a85aadd-4b76-4392-b392-b7a3bbd3dff8" xmlns:ns3="240b0645-b37d-48c0-8f24-69eb98634660" targetNamespace="http://schemas.microsoft.com/office/2006/metadata/properties" ma:root="true" ma:fieldsID="50fda0daae1585e4fd09de08f6a2206c" ns2:_="" ns3:_="">
    <xsd:import namespace="5a85aadd-4b76-4392-b392-b7a3bbd3dff8"/>
    <xsd:import namespace="240b0645-b37d-48c0-8f24-69eb986346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5aadd-4b76-4392-b392-b7a3bbd3df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0b0645-b37d-48c0-8f24-69eb9863466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bd6c3353-0605-4705-96ac-bd3dadbd49bd}" ma:internalName="TaxCatchAll" ma:showField="CatchAllData" ma:web="240b0645-b37d-48c0-8f24-69eb9863466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37C7A0FF1B3274F9F89474BC9BBECA2" ma:contentTypeVersion="18" ma:contentTypeDescription="Create a new document." ma:contentTypeScope="" ma:versionID="f65f6f638391faec8575e1221780f1d3">
  <xsd:schema xmlns:xsd="http://www.w3.org/2001/XMLSchema" xmlns:xs="http://www.w3.org/2001/XMLSchema" xmlns:p="http://schemas.microsoft.com/office/2006/metadata/properties" xmlns:ns2="aa095dde-1280-45bb-88ec-5f6c2fbb2825" xmlns:ns3="73cbe15e-0e0f-42b4-a7bb-7ef21fb38678" targetNamespace="http://schemas.microsoft.com/office/2006/metadata/properties" ma:root="true" ma:fieldsID="4d3793283b14aa530e3546f57249ad48" ns2:_="" ns3:_="">
    <xsd:import namespace="aa095dde-1280-45bb-88ec-5f6c2fbb2825"/>
    <xsd:import namespace="73cbe15e-0e0f-42b4-a7bb-7ef21fb386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095dde-1280-45bb-88ec-5f6c2fbb28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b00a23f-525f-4840-836b-22544f96324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cbe15e-0e0f-42b4-a7bb-7ef21fb38678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40e6e05-29bd-4379-a550-dc22ae986d0a}" ma:internalName="TaxCatchAll" ma:showField="CatchAllData" ma:web="73cbe15e-0e0f-42b4-a7bb-7ef21fb386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BD41E7-6E08-41C9-AA6D-A94B244B8797}">
  <ds:schemaRefs>
    <ds:schemaRef ds:uri="http://schemas.microsoft.com/office/2006/metadata/properties"/>
    <ds:schemaRef ds:uri="http://schemas.microsoft.com/office/infopath/2007/PartnerControls"/>
    <ds:schemaRef ds:uri="5a85aadd-4b76-4392-b392-b7a3bbd3dff8"/>
    <ds:schemaRef ds:uri="240b0645-b37d-48c0-8f24-69eb98634660"/>
  </ds:schemaRefs>
</ds:datastoreItem>
</file>

<file path=customXml/itemProps2.xml><?xml version="1.0" encoding="utf-8"?>
<ds:datastoreItem xmlns:ds="http://schemas.openxmlformats.org/officeDocument/2006/customXml" ds:itemID="{183AB335-3D1E-42AC-9C59-59B819D255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a85aadd-4b76-4392-b392-b7a3bbd3dff8"/>
    <ds:schemaRef ds:uri="240b0645-b37d-48c0-8f24-69eb986346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68B227A-DD6C-45DA-ABA4-6CDE723B5D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CCC12C-F715-4E60-BF46-0F7310FE96D9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41E1E10-4322-4D8C-89CD-AFDFAD080B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095dde-1280-45bb-88ec-5f6c2fbb2825"/>
    <ds:schemaRef ds:uri="73cbe15e-0e0f-42b4-a7bb-7ef21fb386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VietHealth_Templates_Letterhead</Template>
  <TotalTime>28</TotalTime>
  <Pages>1</Pages>
  <Words>379</Words>
  <Characters>1444</Characters>
  <Application>Microsoft Office Word</Application>
  <DocSecurity>0</DocSecurity>
  <Lines>131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hai - 02</dc:creator>
  <cp:lastModifiedBy>Vũ Đình Tân</cp:lastModifiedBy>
  <cp:revision>16</cp:revision>
  <cp:lastPrinted>2025-04-16T08:32:00Z</cp:lastPrinted>
  <dcterms:created xsi:type="dcterms:W3CDTF">2025-04-16T08:33:00Z</dcterms:created>
  <dcterms:modified xsi:type="dcterms:W3CDTF">2025-12-11T04:08:00Z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0x010100637C7A0FF1B3274F9F89474BC9BBECA2</vt:lpwstr>
  </property>
  <property fmtid="{D5CDD505-2E9C-101B-9397-08002B2CF9AE}" pid="3" name="MediaServiceImageTags">
    <vt:lpwstr/>
  </property>
  <property fmtid="{D5CDD505-2E9C-101B-9397-08002B2CF9AE}" pid="4" name="Order">
    <vt:r8>27551100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