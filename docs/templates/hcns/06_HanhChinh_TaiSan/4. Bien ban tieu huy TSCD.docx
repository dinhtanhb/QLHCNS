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D875D" w14:textId="77777777" w:rsidR="00904774" w:rsidRPr="001B532C" w:rsidRDefault="00904774" w:rsidP="000A6032">
      <w:pPr>
        <w:spacing w:before="120"/>
        <w:ind w:left="0"/>
        <w:jc w:val="center"/>
        <w:rPr>
          <w:b/>
          <w:bCs/>
          <w:color w:val="000000" w:themeColor="text1"/>
          <w:sz w:val="26"/>
          <w:szCs w:val="26"/>
        </w:rPr>
      </w:pPr>
      <w:r w:rsidRPr="001B532C">
        <w:rPr>
          <w:b/>
          <w:bCs/>
          <w:color w:val="000000" w:themeColor="text1"/>
          <w:sz w:val="26"/>
          <w:szCs w:val="26"/>
        </w:rPr>
        <w:t>BIÊN BẢN TIÊU HỦY TRANG THIẾT BỊ, CÔNG CỤ DỤNG CỤ</w:t>
      </w:r>
    </w:p>
    <w:p w14:paraId="538EE8A1" w14:textId="1E892231" w:rsidR="00904774" w:rsidRPr="004F5E36" w:rsidRDefault="00904774" w:rsidP="000A6032">
      <w:pPr>
        <w:spacing w:before="120"/>
        <w:ind w:left="0"/>
        <w:jc w:val="center"/>
        <w:rPr>
          <w:i/>
          <w:iCs/>
          <w:color w:val="000000" w:themeColor="text1"/>
          <w:sz w:val="26"/>
          <w:szCs w:val="26"/>
          <w:lang w:val="vi-VN"/>
        </w:rPr>
      </w:pPr>
      <w:r w:rsidRPr="001B532C">
        <w:rPr>
          <w:i/>
          <w:iCs/>
          <w:color w:val="000000" w:themeColor="text1"/>
          <w:sz w:val="26"/>
          <w:szCs w:val="26"/>
        </w:rPr>
        <w:t xml:space="preserve">Ngày </w:t>
      </w:r>
      <w:r w:rsidR="004F5E36">
        <w:rPr>
          <w:i/>
          <w:iCs/>
          <w:color w:val="000000" w:themeColor="text1"/>
          <w:sz w:val="26"/>
          <w:szCs w:val="26"/>
          <w:lang w:val="vi-VN"/>
        </w:rPr>
        <w:t>23</w:t>
      </w:r>
      <w:r w:rsidRPr="001B532C">
        <w:rPr>
          <w:i/>
          <w:iCs/>
          <w:color w:val="000000" w:themeColor="text1"/>
          <w:sz w:val="26"/>
          <w:szCs w:val="26"/>
        </w:rPr>
        <w:t xml:space="preserve"> tháng</w:t>
      </w:r>
      <w:r w:rsidR="004F5E36">
        <w:rPr>
          <w:i/>
          <w:iCs/>
          <w:color w:val="000000" w:themeColor="text1"/>
          <w:sz w:val="26"/>
          <w:szCs w:val="26"/>
          <w:lang w:val="vi-VN"/>
        </w:rPr>
        <w:t xml:space="preserve"> 01</w:t>
      </w:r>
      <w:r w:rsidRPr="001B532C">
        <w:rPr>
          <w:i/>
          <w:iCs/>
          <w:color w:val="000000" w:themeColor="text1"/>
          <w:sz w:val="26"/>
          <w:szCs w:val="26"/>
        </w:rPr>
        <w:t xml:space="preserve"> năm 202</w:t>
      </w:r>
      <w:r w:rsidR="004F5E36">
        <w:rPr>
          <w:i/>
          <w:iCs/>
          <w:color w:val="000000" w:themeColor="text1"/>
          <w:sz w:val="26"/>
          <w:szCs w:val="26"/>
          <w:lang w:val="vi-VN"/>
        </w:rPr>
        <w:t>5</w:t>
      </w:r>
    </w:p>
    <w:p w14:paraId="2C7F4D45" w14:textId="77777777" w:rsidR="00904774" w:rsidRPr="001B532C" w:rsidRDefault="00904774" w:rsidP="000A6032">
      <w:pPr>
        <w:spacing w:before="120"/>
        <w:ind w:left="0"/>
        <w:rPr>
          <w:color w:val="000000" w:themeColor="text1"/>
          <w:sz w:val="26"/>
          <w:szCs w:val="26"/>
        </w:rPr>
      </w:pPr>
    </w:p>
    <w:p w14:paraId="2AC40F4F" w14:textId="00B967D5" w:rsidR="00904774" w:rsidRPr="00944CB2" w:rsidRDefault="00904774" w:rsidP="002E1ED9">
      <w:pPr>
        <w:spacing w:before="120" w:after="120"/>
        <w:ind w:left="0" w:right="115" w:firstLine="720"/>
        <w:rPr>
          <w:rFonts w:eastAsia="Times New Roman"/>
          <w:color w:val="000000" w:themeColor="text1"/>
          <w:sz w:val="25"/>
          <w:szCs w:val="25"/>
        </w:rPr>
      </w:pPr>
      <w:r w:rsidRPr="00944CB2">
        <w:rPr>
          <w:rFonts w:eastAsia="Times New Roman"/>
          <w:color w:val="000000" w:themeColor="text1"/>
          <w:sz w:val="25"/>
          <w:szCs w:val="25"/>
        </w:rPr>
        <w:t xml:space="preserve">Căn cứ Quyết định số </w:t>
      </w:r>
      <w:r w:rsidR="004F5E36" w:rsidRPr="00944CB2">
        <w:rPr>
          <w:sz w:val="25"/>
          <w:szCs w:val="25"/>
          <w:lang w:val="vi-VN"/>
        </w:rPr>
        <w:t>01</w:t>
      </w:r>
      <w:r w:rsidR="004F5E36" w:rsidRPr="00944CB2">
        <w:rPr>
          <w:sz w:val="25"/>
          <w:szCs w:val="25"/>
          <w:vertAlign w:val="superscript"/>
          <w:lang w:val="vi-VN"/>
        </w:rPr>
        <w:t>a-</w:t>
      </w:r>
      <w:r w:rsidR="004F5E36" w:rsidRPr="00944CB2">
        <w:rPr>
          <w:sz w:val="25"/>
          <w:szCs w:val="25"/>
          <w:lang w:val="vi-VN"/>
        </w:rPr>
        <w:t>25</w:t>
      </w:r>
      <w:r w:rsidR="004F5E36" w:rsidRPr="00944CB2">
        <w:rPr>
          <w:sz w:val="25"/>
          <w:szCs w:val="25"/>
          <w:lang w:val="pt-BR"/>
        </w:rPr>
        <w:t>/QĐ-VH</w:t>
      </w:r>
      <w:r w:rsidR="004F5E36" w:rsidRPr="00944CB2">
        <w:rPr>
          <w:rFonts w:eastAsia="Times New Roman"/>
          <w:color w:val="000000" w:themeColor="text1"/>
          <w:sz w:val="25"/>
          <w:szCs w:val="25"/>
        </w:rPr>
        <w:t xml:space="preserve"> 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ngày </w:t>
      </w:r>
      <w:r w:rsidR="004F5E36" w:rsidRPr="00944CB2">
        <w:rPr>
          <w:rFonts w:eastAsia="Times New Roman"/>
          <w:color w:val="000000" w:themeColor="text1"/>
          <w:sz w:val="25"/>
          <w:szCs w:val="25"/>
          <w:lang w:val="vi-VN"/>
        </w:rPr>
        <w:t>22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 tháng </w:t>
      </w:r>
      <w:r w:rsidR="004F5E36" w:rsidRPr="00944CB2">
        <w:rPr>
          <w:rFonts w:eastAsia="Times New Roman"/>
          <w:color w:val="000000" w:themeColor="text1"/>
          <w:sz w:val="25"/>
          <w:szCs w:val="25"/>
          <w:lang w:val="vi-VN"/>
        </w:rPr>
        <w:t>01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 năm 202</w:t>
      </w:r>
      <w:r w:rsidR="004F5E36" w:rsidRPr="00944CB2">
        <w:rPr>
          <w:rFonts w:eastAsia="Times New Roman"/>
          <w:color w:val="000000" w:themeColor="text1"/>
          <w:sz w:val="25"/>
          <w:szCs w:val="25"/>
          <w:lang w:val="vi-VN"/>
        </w:rPr>
        <w:t>5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 về việc</w:t>
      </w:r>
      <w:r w:rsidR="0060398F" w:rsidRPr="00944CB2">
        <w:rPr>
          <w:rFonts w:eastAsia="Times New Roman"/>
          <w:color w:val="000000" w:themeColor="text1"/>
          <w:sz w:val="25"/>
          <w:szCs w:val="25"/>
        </w:rPr>
        <w:t xml:space="preserve"> </w:t>
      </w:r>
      <w:r w:rsidRPr="00944CB2">
        <w:rPr>
          <w:rFonts w:eastAsia="Times New Roman"/>
          <w:color w:val="000000" w:themeColor="text1"/>
          <w:sz w:val="25"/>
          <w:szCs w:val="25"/>
        </w:rPr>
        <w:t>tiêu hủy tài sản, thiết bị và công cụ dụng cụ tại văn phòng Trung tâm;</w:t>
      </w:r>
    </w:p>
    <w:p w14:paraId="3E8C08DD" w14:textId="24073F48" w:rsidR="00904774" w:rsidRPr="00944CB2" w:rsidRDefault="00904774" w:rsidP="002E1ED9">
      <w:pPr>
        <w:spacing w:before="120" w:after="120"/>
        <w:ind w:left="0" w:right="115" w:firstLine="720"/>
        <w:rPr>
          <w:rFonts w:eastAsia="Times New Roman"/>
          <w:color w:val="000000" w:themeColor="text1"/>
          <w:sz w:val="25"/>
          <w:szCs w:val="25"/>
        </w:rPr>
      </w:pPr>
      <w:r w:rsidRPr="00944CB2">
        <w:rPr>
          <w:rFonts w:eastAsia="Times New Roman"/>
          <w:color w:val="000000" w:themeColor="text1"/>
          <w:sz w:val="25"/>
          <w:szCs w:val="25"/>
        </w:rPr>
        <w:t>Căn cứ Quyết định số</w:t>
      </w:r>
      <w:r w:rsidR="004F5E36" w:rsidRPr="00944CB2">
        <w:rPr>
          <w:sz w:val="25"/>
          <w:szCs w:val="25"/>
          <w:lang w:val="vi-VN"/>
        </w:rPr>
        <w:t xml:space="preserve"> 01</w:t>
      </w:r>
      <w:r w:rsidR="004F5E36" w:rsidRPr="00944CB2">
        <w:rPr>
          <w:sz w:val="25"/>
          <w:szCs w:val="25"/>
          <w:vertAlign w:val="superscript"/>
          <w:lang w:val="vi-VN"/>
        </w:rPr>
        <w:t>b-</w:t>
      </w:r>
      <w:r w:rsidR="004F5E36" w:rsidRPr="00944CB2">
        <w:rPr>
          <w:sz w:val="25"/>
          <w:szCs w:val="25"/>
          <w:lang w:val="vi-VN"/>
        </w:rPr>
        <w:t>25</w:t>
      </w:r>
      <w:r w:rsidR="004F5E36" w:rsidRPr="00944CB2">
        <w:rPr>
          <w:sz w:val="25"/>
          <w:szCs w:val="25"/>
          <w:lang w:val="pt-BR"/>
        </w:rPr>
        <w:t>/QĐ-VH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 ngày </w:t>
      </w:r>
      <w:r w:rsidR="004F5E36" w:rsidRPr="00944CB2">
        <w:rPr>
          <w:rFonts w:eastAsia="Times New Roman"/>
          <w:color w:val="000000" w:themeColor="text1"/>
          <w:sz w:val="25"/>
          <w:szCs w:val="25"/>
          <w:lang w:val="vi-VN"/>
        </w:rPr>
        <w:t>22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 tháng </w:t>
      </w:r>
      <w:r w:rsidR="004F5E36" w:rsidRPr="00944CB2">
        <w:rPr>
          <w:rFonts w:eastAsia="Times New Roman"/>
          <w:color w:val="000000" w:themeColor="text1"/>
          <w:sz w:val="25"/>
          <w:szCs w:val="25"/>
          <w:lang w:val="vi-VN"/>
        </w:rPr>
        <w:t>01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 năm 202</w:t>
      </w:r>
      <w:r w:rsidR="004F5E36" w:rsidRPr="00944CB2">
        <w:rPr>
          <w:rFonts w:eastAsia="Times New Roman"/>
          <w:color w:val="000000" w:themeColor="text1"/>
          <w:sz w:val="25"/>
          <w:szCs w:val="25"/>
          <w:lang w:val="vi-VN"/>
        </w:rPr>
        <w:t>5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 về việc thành lập Hội đồng tiêu hủy tài sản, thiết bị và công cụ dụng cụ tại văn phòng Trung tâm;</w:t>
      </w:r>
    </w:p>
    <w:p w14:paraId="1D3CE4D9" w14:textId="61DB3116" w:rsidR="00904774" w:rsidRPr="00944CB2" w:rsidRDefault="00904774" w:rsidP="002E1ED9">
      <w:pPr>
        <w:spacing w:before="120" w:after="120"/>
        <w:ind w:left="0" w:right="119" w:firstLine="720"/>
        <w:contextualSpacing/>
        <w:rPr>
          <w:rFonts w:eastAsia="Times New Roman"/>
          <w:color w:val="000000" w:themeColor="text1"/>
          <w:sz w:val="25"/>
          <w:szCs w:val="25"/>
        </w:rPr>
      </w:pPr>
      <w:r w:rsidRPr="00944CB2">
        <w:rPr>
          <w:rFonts w:eastAsia="Times New Roman"/>
          <w:color w:val="000000" w:themeColor="text1"/>
          <w:sz w:val="25"/>
          <w:szCs w:val="25"/>
        </w:rPr>
        <w:t xml:space="preserve">Hôm nay, vào hồi 10 giờ 00, ngày </w:t>
      </w:r>
      <w:r w:rsidR="004F5E36" w:rsidRPr="00944CB2">
        <w:rPr>
          <w:rFonts w:eastAsia="Times New Roman"/>
          <w:color w:val="000000" w:themeColor="text1"/>
          <w:sz w:val="25"/>
          <w:szCs w:val="25"/>
          <w:lang w:val="vi-VN"/>
        </w:rPr>
        <w:t>23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 tháng </w:t>
      </w:r>
      <w:r w:rsidR="004F5E36" w:rsidRPr="00944CB2">
        <w:rPr>
          <w:rFonts w:eastAsia="Times New Roman"/>
          <w:color w:val="000000" w:themeColor="text1"/>
          <w:sz w:val="25"/>
          <w:szCs w:val="25"/>
          <w:lang w:val="vi-VN"/>
        </w:rPr>
        <w:t>01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 năm 202</w:t>
      </w:r>
      <w:r w:rsidR="004F5E36" w:rsidRPr="00944CB2">
        <w:rPr>
          <w:rFonts w:eastAsia="Times New Roman"/>
          <w:color w:val="000000" w:themeColor="text1"/>
          <w:sz w:val="25"/>
          <w:szCs w:val="25"/>
          <w:lang w:val="vi-VN"/>
        </w:rPr>
        <w:t>5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 tiến hành hủy tài sản, trang thiết bị</w:t>
      </w:r>
      <w:r w:rsidR="002E1ED9" w:rsidRPr="00944CB2">
        <w:rPr>
          <w:rFonts w:eastAsia="Times New Roman"/>
          <w:color w:val="000000" w:themeColor="text1"/>
          <w:sz w:val="25"/>
          <w:szCs w:val="25"/>
        </w:rPr>
        <w:t xml:space="preserve"> với chi tiết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 như sau:</w:t>
      </w:r>
    </w:p>
    <w:p w14:paraId="44241526" w14:textId="77777777" w:rsidR="00904774" w:rsidRPr="00944CB2" w:rsidRDefault="00904774" w:rsidP="000A6032">
      <w:pPr>
        <w:pStyle w:val="ListParagraph"/>
        <w:numPr>
          <w:ilvl w:val="0"/>
          <w:numId w:val="10"/>
        </w:numPr>
        <w:tabs>
          <w:tab w:val="clear" w:pos="720"/>
          <w:tab w:val="left" w:pos="810"/>
          <w:tab w:val="num" w:pos="1080"/>
        </w:tabs>
        <w:spacing w:before="120" w:after="120"/>
        <w:ind w:left="360"/>
        <w:rPr>
          <w:rFonts w:ascii="Times New Roman" w:eastAsia="Times New Roman" w:hAnsi="Times New Roman"/>
          <w:b/>
          <w:bCs/>
          <w:color w:val="000000" w:themeColor="text1"/>
          <w:sz w:val="25"/>
          <w:szCs w:val="25"/>
        </w:rPr>
      </w:pPr>
      <w:r w:rsidRPr="00944CB2">
        <w:rPr>
          <w:rFonts w:ascii="Times New Roman" w:eastAsia="Times New Roman" w:hAnsi="Times New Roman"/>
          <w:b/>
          <w:bCs/>
          <w:color w:val="000000" w:themeColor="text1"/>
          <w:sz w:val="25"/>
          <w:szCs w:val="25"/>
        </w:rPr>
        <w:t>Thành phần tham gia</w:t>
      </w:r>
    </w:p>
    <w:p w14:paraId="374C351D" w14:textId="77777777" w:rsidR="00904774" w:rsidRPr="00944CB2" w:rsidRDefault="00904774" w:rsidP="000A6032">
      <w:pPr>
        <w:spacing w:before="120" w:after="120"/>
        <w:ind w:left="0" w:right="120"/>
        <w:contextualSpacing/>
        <w:rPr>
          <w:rFonts w:eastAsia="Times New Roman"/>
          <w:color w:val="000000" w:themeColor="text1"/>
          <w:sz w:val="25"/>
          <w:szCs w:val="25"/>
        </w:rPr>
      </w:pPr>
      <w:r w:rsidRPr="00944CB2">
        <w:rPr>
          <w:rFonts w:eastAsia="Times New Roman"/>
          <w:color w:val="000000" w:themeColor="text1"/>
          <w:sz w:val="25"/>
          <w:szCs w:val="25"/>
        </w:rPr>
        <w:t>Chúng tôi gồm:</w:t>
      </w:r>
    </w:p>
    <w:p w14:paraId="019E5901" w14:textId="30AC8833" w:rsidR="00904774" w:rsidRPr="00944CB2" w:rsidRDefault="0060398F" w:rsidP="000A6032">
      <w:pPr>
        <w:spacing w:before="120" w:after="120"/>
        <w:ind w:left="0" w:right="120"/>
        <w:contextualSpacing/>
        <w:rPr>
          <w:rFonts w:eastAsia="Times New Roman"/>
          <w:color w:val="000000" w:themeColor="text1"/>
          <w:sz w:val="25"/>
          <w:szCs w:val="25"/>
        </w:rPr>
      </w:pPr>
      <w:r w:rsidRPr="00944CB2">
        <w:rPr>
          <w:rFonts w:eastAsia="Times New Roman"/>
          <w:color w:val="000000" w:themeColor="text1"/>
          <w:sz w:val="25"/>
          <w:szCs w:val="25"/>
        </w:rPr>
        <w:t>Bà: Nguyễn Hồng Linh</w:t>
      </w:r>
      <w:r w:rsidR="00904774" w:rsidRPr="00944CB2">
        <w:rPr>
          <w:rFonts w:eastAsia="Times New Roman"/>
          <w:color w:val="000000" w:themeColor="text1"/>
          <w:sz w:val="25"/>
          <w:szCs w:val="25"/>
        </w:rPr>
        <w:tab/>
        <w:t xml:space="preserve">chức vụ: </w:t>
      </w:r>
      <w:r w:rsidRPr="00944CB2">
        <w:rPr>
          <w:rFonts w:eastAsia="Times New Roman"/>
          <w:color w:val="000000" w:themeColor="text1"/>
          <w:sz w:val="25"/>
          <w:szCs w:val="25"/>
        </w:rPr>
        <w:t xml:space="preserve">Phó </w:t>
      </w:r>
      <w:r w:rsidR="00904774" w:rsidRPr="00944CB2">
        <w:rPr>
          <w:rFonts w:eastAsia="Times New Roman"/>
          <w:color w:val="000000" w:themeColor="text1"/>
          <w:sz w:val="25"/>
          <w:szCs w:val="25"/>
        </w:rPr>
        <w:t>Giám đốc Trung tâm</w:t>
      </w:r>
      <w:r w:rsidR="00904774" w:rsidRPr="00944CB2">
        <w:rPr>
          <w:rFonts w:eastAsia="Times New Roman"/>
          <w:color w:val="000000" w:themeColor="text1"/>
          <w:sz w:val="25"/>
          <w:szCs w:val="25"/>
        </w:rPr>
        <w:tab/>
      </w:r>
      <w:r w:rsidR="00444A44">
        <w:rPr>
          <w:rFonts w:eastAsia="Times New Roman"/>
          <w:color w:val="000000" w:themeColor="text1"/>
          <w:sz w:val="25"/>
          <w:szCs w:val="25"/>
        </w:rPr>
        <w:tab/>
        <w:t>Trưởng ban</w:t>
      </w:r>
    </w:p>
    <w:p w14:paraId="32C92912" w14:textId="77777777" w:rsidR="00904774" w:rsidRPr="00944CB2" w:rsidRDefault="00904774" w:rsidP="000A6032">
      <w:pPr>
        <w:spacing w:before="120" w:after="120"/>
        <w:ind w:left="0" w:right="120"/>
        <w:contextualSpacing/>
        <w:rPr>
          <w:rFonts w:eastAsia="Times New Roman"/>
          <w:color w:val="000000" w:themeColor="text1"/>
          <w:sz w:val="25"/>
          <w:szCs w:val="25"/>
        </w:rPr>
      </w:pPr>
      <w:r w:rsidRPr="00944CB2">
        <w:rPr>
          <w:rFonts w:eastAsia="Times New Roman"/>
          <w:color w:val="000000" w:themeColor="text1"/>
          <w:sz w:val="25"/>
          <w:szCs w:val="25"/>
        </w:rPr>
        <w:t>Bà: Tô Thị Hải Lý</w:t>
      </w:r>
      <w:r w:rsidRPr="00944CB2">
        <w:rPr>
          <w:rFonts w:eastAsia="Times New Roman"/>
          <w:color w:val="000000" w:themeColor="text1"/>
          <w:sz w:val="25"/>
          <w:szCs w:val="25"/>
        </w:rPr>
        <w:tab/>
      </w:r>
      <w:r w:rsidRPr="00944CB2">
        <w:rPr>
          <w:rFonts w:eastAsia="Times New Roman"/>
          <w:color w:val="000000" w:themeColor="text1"/>
          <w:sz w:val="25"/>
          <w:szCs w:val="25"/>
        </w:rPr>
        <w:tab/>
        <w:t>chức vụ: Phụ trách kế toán</w:t>
      </w:r>
      <w:r w:rsidRPr="00944CB2">
        <w:rPr>
          <w:rFonts w:eastAsia="Times New Roman"/>
          <w:color w:val="000000" w:themeColor="text1"/>
          <w:sz w:val="25"/>
          <w:szCs w:val="25"/>
        </w:rPr>
        <w:tab/>
      </w:r>
      <w:r w:rsidRPr="00944CB2">
        <w:rPr>
          <w:rFonts w:eastAsia="Times New Roman"/>
          <w:color w:val="000000" w:themeColor="text1"/>
          <w:sz w:val="25"/>
          <w:szCs w:val="25"/>
        </w:rPr>
        <w:tab/>
      </w:r>
      <w:r w:rsidRPr="00944CB2">
        <w:rPr>
          <w:rFonts w:eastAsia="Times New Roman"/>
          <w:color w:val="000000" w:themeColor="text1"/>
          <w:sz w:val="25"/>
          <w:szCs w:val="25"/>
        </w:rPr>
        <w:tab/>
        <w:t>Thành viên</w:t>
      </w:r>
    </w:p>
    <w:p w14:paraId="6A3969BC" w14:textId="77777777" w:rsidR="00904774" w:rsidRPr="00944CB2" w:rsidRDefault="00904774" w:rsidP="000A6032">
      <w:pPr>
        <w:spacing w:before="120" w:after="120"/>
        <w:ind w:left="0" w:right="120"/>
        <w:contextualSpacing/>
        <w:rPr>
          <w:rFonts w:eastAsia="Times New Roman"/>
          <w:color w:val="000000" w:themeColor="text1"/>
          <w:sz w:val="25"/>
          <w:szCs w:val="25"/>
        </w:rPr>
      </w:pPr>
      <w:r w:rsidRPr="00944CB2">
        <w:rPr>
          <w:rFonts w:eastAsia="Times New Roman"/>
          <w:color w:val="000000" w:themeColor="text1"/>
          <w:sz w:val="25"/>
          <w:szCs w:val="25"/>
        </w:rPr>
        <w:t>Bà: Đặng Thị Thơm</w:t>
      </w:r>
      <w:r w:rsidRPr="00944CB2">
        <w:rPr>
          <w:rFonts w:eastAsia="Times New Roman"/>
          <w:color w:val="000000" w:themeColor="text1"/>
          <w:sz w:val="25"/>
          <w:szCs w:val="25"/>
        </w:rPr>
        <w:tab/>
      </w:r>
      <w:r w:rsidRPr="00944CB2">
        <w:rPr>
          <w:rFonts w:eastAsia="Times New Roman"/>
          <w:color w:val="000000" w:themeColor="text1"/>
          <w:sz w:val="25"/>
          <w:szCs w:val="25"/>
        </w:rPr>
        <w:tab/>
        <w:t>chức vụ: Cán bộ HCNS</w:t>
      </w:r>
      <w:r w:rsidRPr="00944CB2">
        <w:rPr>
          <w:rFonts w:eastAsia="Times New Roman"/>
          <w:color w:val="000000" w:themeColor="text1"/>
          <w:sz w:val="25"/>
          <w:szCs w:val="25"/>
        </w:rPr>
        <w:tab/>
      </w:r>
      <w:r w:rsidRPr="00944CB2">
        <w:rPr>
          <w:rFonts w:eastAsia="Times New Roman"/>
          <w:color w:val="000000" w:themeColor="text1"/>
          <w:sz w:val="25"/>
          <w:szCs w:val="25"/>
        </w:rPr>
        <w:tab/>
      </w:r>
      <w:r w:rsidRPr="00944CB2">
        <w:rPr>
          <w:rFonts w:eastAsia="Times New Roman"/>
          <w:color w:val="000000" w:themeColor="text1"/>
          <w:sz w:val="25"/>
          <w:szCs w:val="25"/>
        </w:rPr>
        <w:tab/>
        <w:t>Thành viên</w:t>
      </w:r>
    </w:p>
    <w:p w14:paraId="48E614E2" w14:textId="5E130B85" w:rsidR="00944CB2" w:rsidRPr="00944CB2" w:rsidRDefault="00944CB2" w:rsidP="000A6032">
      <w:pPr>
        <w:spacing w:before="120" w:after="120"/>
        <w:ind w:left="0" w:right="120"/>
        <w:contextualSpacing/>
        <w:rPr>
          <w:rFonts w:eastAsia="Times New Roman"/>
          <w:color w:val="000000" w:themeColor="text1"/>
          <w:sz w:val="25"/>
          <w:szCs w:val="25"/>
        </w:rPr>
      </w:pPr>
      <w:r w:rsidRPr="00944CB2">
        <w:rPr>
          <w:rFonts w:eastAsia="Times New Roman"/>
          <w:color w:val="000000" w:themeColor="text1"/>
          <w:sz w:val="25"/>
          <w:szCs w:val="25"/>
        </w:rPr>
        <w:t>Ông: Vũ Đình Tân</w:t>
      </w:r>
      <w:r w:rsidRPr="00944CB2">
        <w:rPr>
          <w:rFonts w:eastAsia="Times New Roman"/>
          <w:color w:val="000000" w:themeColor="text1"/>
          <w:sz w:val="25"/>
          <w:szCs w:val="25"/>
        </w:rPr>
        <w:tab/>
      </w:r>
      <w:r w:rsidRPr="00944CB2">
        <w:rPr>
          <w:rFonts w:eastAsia="Times New Roman"/>
          <w:color w:val="000000" w:themeColor="text1"/>
          <w:sz w:val="25"/>
          <w:szCs w:val="25"/>
        </w:rPr>
        <w:tab/>
        <w:t>chức vụ: Cán bộ QLSL&amp;IT</w:t>
      </w:r>
      <w:r w:rsidRPr="00944CB2">
        <w:rPr>
          <w:rFonts w:eastAsia="Times New Roman"/>
          <w:color w:val="000000" w:themeColor="text1"/>
          <w:sz w:val="25"/>
          <w:szCs w:val="25"/>
        </w:rPr>
        <w:tab/>
      </w:r>
      <w:r w:rsidRPr="00944CB2">
        <w:rPr>
          <w:rFonts w:eastAsia="Times New Roman"/>
          <w:color w:val="000000" w:themeColor="text1"/>
          <w:sz w:val="25"/>
          <w:szCs w:val="25"/>
        </w:rPr>
        <w:tab/>
      </w:r>
      <w:r w:rsidRPr="00944CB2">
        <w:rPr>
          <w:rFonts w:eastAsia="Times New Roman"/>
          <w:color w:val="000000" w:themeColor="text1"/>
          <w:sz w:val="25"/>
          <w:szCs w:val="25"/>
        </w:rPr>
        <w:tab/>
        <w:t>Thành viên</w:t>
      </w:r>
    </w:p>
    <w:p w14:paraId="379A409B" w14:textId="77777777" w:rsidR="00904774" w:rsidRPr="00944CB2" w:rsidRDefault="00904774" w:rsidP="000A6032">
      <w:pPr>
        <w:pStyle w:val="ListParagraph"/>
        <w:numPr>
          <w:ilvl w:val="0"/>
          <w:numId w:val="10"/>
        </w:numPr>
        <w:tabs>
          <w:tab w:val="clear" w:pos="720"/>
          <w:tab w:val="left" w:pos="810"/>
          <w:tab w:val="num" w:pos="1080"/>
        </w:tabs>
        <w:spacing w:before="120" w:after="120"/>
        <w:ind w:left="360"/>
        <w:rPr>
          <w:rFonts w:ascii="Times New Roman" w:eastAsia="Times New Roman" w:hAnsi="Times New Roman"/>
          <w:b/>
          <w:bCs/>
          <w:color w:val="000000" w:themeColor="text1"/>
          <w:sz w:val="25"/>
          <w:szCs w:val="25"/>
        </w:rPr>
      </w:pPr>
      <w:r w:rsidRPr="00944CB2">
        <w:rPr>
          <w:rFonts w:ascii="Times New Roman" w:eastAsia="Times New Roman" w:hAnsi="Times New Roman"/>
          <w:b/>
          <w:bCs/>
          <w:color w:val="000000" w:themeColor="text1"/>
          <w:sz w:val="25"/>
          <w:szCs w:val="25"/>
        </w:rPr>
        <w:t>Nội dung</w:t>
      </w:r>
    </w:p>
    <w:p w14:paraId="33AD3A4C" w14:textId="4AD0A9B0" w:rsidR="00904774" w:rsidRPr="00944CB2" w:rsidRDefault="00904774" w:rsidP="000A6032">
      <w:pPr>
        <w:spacing w:before="120" w:after="120"/>
        <w:ind w:left="0" w:right="120"/>
        <w:contextualSpacing/>
        <w:rPr>
          <w:rFonts w:eastAsia="Times New Roman"/>
          <w:color w:val="000000" w:themeColor="text1"/>
          <w:sz w:val="25"/>
          <w:szCs w:val="25"/>
        </w:rPr>
      </w:pPr>
      <w:r w:rsidRPr="00944CB2">
        <w:rPr>
          <w:rFonts w:eastAsia="Times New Roman"/>
          <w:b/>
          <w:bCs/>
          <w:i/>
          <w:iCs/>
          <w:color w:val="000000" w:themeColor="text1"/>
          <w:sz w:val="25"/>
          <w:szCs w:val="25"/>
        </w:rPr>
        <w:t>Mô tả tài sản cố định</w:t>
      </w:r>
      <w:r w:rsidR="002E1ED9" w:rsidRPr="00944CB2">
        <w:rPr>
          <w:rFonts w:eastAsia="Times New Roman"/>
          <w:b/>
          <w:bCs/>
          <w:i/>
          <w:iCs/>
          <w:color w:val="000000" w:themeColor="text1"/>
          <w:sz w:val="25"/>
          <w:szCs w:val="25"/>
        </w:rPr>
        <w:t xml:space="preserve"> tiêu hủy theo danh sách sau đây</w:t>
      </w:r>
      <w:r w:rsidRPr="00944CB2">
        <w:rPr>
          <w:rFonts w:eastAsia="Times New Roman"/>
          <w:b/>
          <w:bCs/>
          <w:i/>
          <w:iCs/>
          <w:color w:val="000000" w:themeColor="text1"/>
          <w:sz w:val="25"/>
          <w:szCs w:val="25"/>
        </w:rPr>
        <w:t>:</w:t>
      </w:r>
    </w:p>
    <w:tbl>
      <w:tblPr>
        <w:tblW w:w="9805" w:type="dxa"/>
        <w:tblLook w:val="04A0" w:firstRow="1" w:lastRow="0" w:firstColumn="1" w:lastColumn="0" w:noHBand="0" w:noVBand="1"/>
      </w:tblPr>
      <w:tblGrid>
        <w:gridCol w:w="632"/>
        <w:gridCol w:w="2057"/>
        <w:gridCol w:w="764"/>
        <w:gridCol w:w="1787"/>
        <w:gridCol w:w="1595"/>
        <w:gridCol w:w="2970"/>
      </w:tblGrid>
      <w:tr w:rsidR="00393898" w14:paraId="1E62A81F" w14:textId="77777777">
        <w:trPr>
          <w:trHeight w:val="570"/>
          <w:tblHeader/>
        </w:trPr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50A0F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STT</w:t>
            </w: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FB61E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Tên thiết bị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A807B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Số lượng</w:t>
            </w:r>
          </w:p>
        </w:tc>
        <w:tc>
          <w:tcPr>
            <w:tcW w:w="17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FB185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Mã TB</w:t>
            </w:r>
          </w:p>
        </w:tc>
        <w:tc>
          <w:tcPr>
            <w:tcW w:w="1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A160D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Nhãn hiệu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CEFA8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b/>
                <w:bCs/>
                <w:color w:val="000000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000000"/>
                <w:sz w:val="22"/>
                <w:szCs w:val="22"/>
              </w:rPr>
              <w:t>Tình trạng hư hỏng</w:t>
            </w:r>
          </w:p>
        </w:tc>
      </w:tr>
      <w:tr w:rsidR="00393898" w14:paraId="4F1F58C3" w14:textId="77777777">
        <w:trPr>
          <w:trHeight w:val="6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8678E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9891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Laptop Dell 5448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EAE52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249BF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DA24-MTXT-01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33E295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Dell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81877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Hỏng main, nguồn, không thể sử dụng</w:t>
            </w:r>
          </w:p>
        </w:tc>
      </w:tr>
      <w:tr w:rsidR="00393898" w14:paraId="6C3130D1" w14:textId="77777777">
        <w:trPr>
          <w:trHeight w:val="6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CFEEB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C3B30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Laptop Dell 5448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774A8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33CAA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DA24-MTXT-02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3015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Dell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065E0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Hỏng nguồn, vỡ vỏ, không thể sử dụng</w:t>
            </w:r>
          </w:p>
        </w:tc>
      </w:tr>
      <w:tr w:rsidR="00393898" w14:paraId="2C92FBFD" w14:textId="77777777">
        <w:trPr>
          <w:trHeight w:val="6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AB83D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ACECF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Laptop Dell E5440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C9C17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CDD60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DA24-MTXT-06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55623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Dell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64146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Hỏng nguồn, bàn phím, vỡ vỏ, không thể sử dụng</w:t>
            </w:r>
          </w:p>
        </w:tc>
      </w:tr>
      <w:tr w:rsidR="00393898" w14:paraId="345A7554" w14:textId="77777777">
        <w:trPr>
          <w:trHeight w:val="6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9DF92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2A287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Laptop Dell E5440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2019D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4C570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DA24-MTXT-07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75EFC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Dell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3C8C7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Hỏng nguồn, bàn phím, vỡ vỏ, không thể sử dụng</w:t>
            </w:r>
          </w:p>
        </w:tc>
      </w:tr>
      <w:tr w:rsidR="00393898" w14:paraId="6C72AEFF" w14:textId="77777777">
        <w:trPr>
          <w:trHeight w:val="6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3D4BC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4F322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Laptop Dell E5440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03A18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15CEB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DA24-MTXT-08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69809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Dell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36410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Hỏng nguồn, bàn phím, vỡ vỏ, không thể sử dụng</w:t>
            </w:r>
          </w:p>
        </w:tc>
      </w:tr>
      <w:tr w:rsidR="00393898" w14:paraId="7B26A2F1" w14:textId="77777777">
        <w:trPr>
          <w:trHeight w:val="6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07024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AC02A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Laptop Dell Latitude 7480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ACFBE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0869D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DA24-MTXT-11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8FFA9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Dell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4F34D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Hỏng main, nguồn, không thể sử dụng</w:t>
            </w:r>
          </w:p>
        </w:tc>
      </w:tr>
      <w:tr w:rsidR="00393898" w14:paraId="19CAB674" w14:textId="77777777">
        <w:trPr>
          <w:trHeight w:val="6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5ECD1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ACBBE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Laptop Dell Vostro 3468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70C3F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D86A8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DA24-MTXT-12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3B699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Dell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0BDB6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Hỏng nguồn, bàn phím, vỡ vỏ, không thể sử dụng</w:t>
            </w:r>
          </w:p>
        </w:tc>
      </w:tr>
      <w:tr w:rsidR="00393898" w14:paraId="502962B8" w14:textId="77777777">
        <w:trPr>
          <w:trHeight w:val="600"/>
        </w:trPr>
        <w:tc>
          <w:tcPr>
            <w:tcW w:w="6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54193" w14:textId="6F631C06" w:rsidR="00393898" w:rsidRDefault="003F7383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14C44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Laptop Lenovo S145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79874" w14:textId="77777777" w:rsidR="00393898" w:rsidRDefault="00393898">
            <w:pPr>
              <w:rPr>
                <w:rFonts w:eastAsia="Times New Roman"/>
                <w:color w:val="000000"/>
                <w:sz w:val="22"/>
                <w:szCs w:val="22"/>
              </w:rPr>
            </w:pPr>
          </w:p>
        </w:tc>
        <w:tc>
          <w:tcPr>
            <w:tcW w:w="1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097F3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DA24-MTXT-15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1F7DB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Lenovo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5755" w14:textId="77777777" w:rsidR="00393898" w:rsidRDefault="00393898">
            <w:pPr>
              <w:spacing w:before="0"/>
              <w:ind w:left="0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>
              <w:rPr>
                <w:rFonts w:eastAsia="Times New Roman"/>
                <w:color w:val="000000"/>
                <w:sz w:val="22"/>
                <w:szCs w:val="22"/>
              </w:rPr>
              <w:t>Hỏng main, nguồn, không thể sử dụng</w:t>
            </w:r>
          </w:p>
        </w:tc>
      </w:tr>
    </w:tbl>
    <w:p w14:paraId="2D9C5CE8" w14:textId="77777777" w:rsidR="002E1ED9" w:rsidRDefault="002E1ED9" w:rsidP="000A6032">
      <w:pPr>
        <w:spacing w:before="120" w:after="120"/>
        <w:ind w:left="0" w:right="120"/>
        <w:contextualSpacing/>
        <w:rPr>
          <w:rFonts w:eastAsia="Times New Roman"/>
          <w:b/>
          <w:bCs/>
          <w:i/>
          <w:iCs/>
          <w:color w:val="000000" w:themeColor="text1"/>
          <w:sz w:val="26"/>
          <w:szCs w:val="26"/>
        </w:rPr>
      </w:pPr>
    </w:p>
    <w:p w14:paraId="44A2999D" w14:textId="061F6D15" w:rsidR="00904774" w:rsidRPr="00944CB2" w:rsidRDefault="00904774" w:rsidP="000A6032">
      <w:pPr>
        <w:spacing w:before="120" w:after="120"/>
        <w:ind w:left="0" w:right="120"/>
        <w:contextualSpacing/>
        <w:rPr>
          <w:rFonts w:eastAsia="Times New Roman"/>
          <w:color w:val="000000" w:themeColor="text1"/>
          <w:sz w:val="25"/>
          <w:szCs w:val="25"/>
        </w:rPr>
      </w:pPr>
      <w:r w:rsidRPr="00944CB2">
        <w:rPr>
          <w:rFonts w:eastAsia="Times New Roman"/>
          <w:b/>
          <w:bCs/>
          <w:i/>
          <w:iCs/>
          <w:color w:val="000000" w:themeColor="text1"/>
          <w:sz w:val="25"/>
          <w:szCs w:val="25"/>
        </w:rPr>
        <w:t>Lý do tiêu hủy tài sản, thiết bị, CCDC: </w:t>
      </w:r>
      <w:r w:rsidRPr="00944CB2">
        <w:rPr>
          <w:rFonts w:eastAsia="Times New Roman"/>
          <w:i/>
          <w:iCs/>
          <w:noProof/>
          <w:color w:val="000000" w:themeColor="text1"/>
          <w:sz w:val="25"/>
          <w:szCs w:val="25"/>
        </w:rPr>
        <w:t>Hư hỏng không thể tiếp tục sử dụng</w:t>
      </w:r>
    </w:p>
    <w:p w14:paraId="2CEBEA69" w14:textId="77777777" w:rsidR="00904774" w:rsidRPr="00944CB2" w:rsidRDefault="00904774" w:rsidP="000A6032">
      <w:pPr>
        <w:spacing w:before="120" w:after="120"/>
        <w:ind w:left="0" w:right="120"/>
        <w:contextualSpacing/>
        <w:rPr>
          <w:rFonts w:eastAsia="Times New Roman"/>
          <w:i/>
          <w:iCs/>
          <w:color w:val="000000" w:themeColor="text1"/>
          <w:sz w:val="25"/>
          <w:szCs w:val="25"/>
        </w:rPr>
      </w:pPr>
      <w:r w:rsidRPr="00944CB2">
        <w:rPr>
          <w:rFonts w:eastAsia="Times New Roman"/>
          <w:b/>
          <w:bCs/>
          <w:i/>
          <w:iCs/>
          <w:color w:val="000000" w:themeColor="text1"/>
          <w:sz w:val="25"/>
          <w:szCs w:val="25"/>
        </w:rPr>
        <w:t>Hình thức tiêu hủy: </w:t>
      </w:r>
      <w:r w:rsidRPr="00944CB2">
        <w:rPr>
          <w:rFonts w:eastAsia="Times New Roman"/>
          <w:b/>
          <w:bCs/>
          <w:i/>
          <w:iCs/>
          <w:noProof/>
          <w:color w:val="000000" w:themeColor="text1"/>
          <w:sz w:val="25"/>
          <w:szCs w:val="25"/>
        </w:rPr>
        <w:t>Hủy đốt</w:t>
      </w:r>
    </w:p>
    <w:p w14:paraId="718C97D5" w14:textId="77777777" w:rsidR="00904774" w:rsidRPr="00944CB2" w:rsidRDefault="00904774" w:rsidP="000A6032">
      <w:pPr>
        <w:spacing w:before="120" w:after="120"/>
        <w:ind w:left="0" w:right="120"/>
        <w:contextualSpacing/>
        <w:rPr>
          <w:rFonts w:eastAsia="Times New Roman"/>
          <w:i/>
          <w:iCs/>
          <w:color w:val="000000" w:themeColor="text1"/>
          <w:sz w:val="25"/>
          <w:szCs w:val="25"/>
        </w:rPr>
      </w:pPr>
      <w:r w:rsidRPr="00944CB2">
        <w:rPr>
          <w:rFonts w:eastAsia="Times New Roman"/>
          <w:b/>
          <w:bCs/>
          <w:i/>
          <w:iCs/>
          <w:color w:val="000000" w:themeColor="text1"/>
          <w:sz w:val="25"/>
          <w:szCs w:val="25"/>
        </w:rPr>
        <w:t>Biện pháp xử lý sau tiêu hủy:</w:t>
      </w:r>
      <w:r w:rsidRPr="00944CB2">
        <w:rPr>
          <w:rFonts w:eastAsia="Times New Roman"/>
          <w:i/>
          <w:iCs/>
          <w:color w:val="000000" w:themeColor="text1"/>
          <w:sz w:val="25"/>
          <w:szCs w:val="25"/>
        </w:rPr>
        <w:t> </w:t>
      </w:r>
      <w:r w:rsidRPr="00944CB2">
        <w:rPr>
          <w:rFonts w:eastAsia="Times New Roman"/>
          <w:i/>
          <w:iCs/>
          <w:noProof/>
          <w:color w:val="000000" w:themeColor="text1"/>
          <w:sz w:val="25"/>
          <w:szCs w:val="25"/>
        </w:rPr>
        <w:t>Tập kết điểm thu gom rác</w:t>
      </w:r>
    </w:p>
    <w:p w14:paraId="39A9B07A" w14:textId="77777777" w:rsidR="00904774" w:rsidRPr="00944CB2" w:rsidRDefault="00904774" w:rsidP="000A6032">
      <w:pPr>
        <w:spacing w:before="120" w:after="120"/>
        <w:ind w:left="0" w:right="120"/>
        <w:contextualSpacing/>
        <w:rPr>
          <w:rFonts w:eastAsia="Times New Roman"/>
          <w:i/>
          <w:iCs/>
          <w:color w:val="000000" w:themeColor="text1"/>
          <w:sz w:val="25"/>
          <w:szCs w:val="25"/>
        </w:rPr>
      </w:pPr>
    </w:p>
    <w:p w14:paraId="3DE419F4" w14:textId="7AF9AFC5" w:rsidR="00904774" w:rsidRPr="00944CB2" w:rsidRDefault="00904774" w:rsidP="002E1ED9">
      <w:pPr>
        <w:spacing w:before="120" w:after="120"/>
        <w:ind w:left="0" w:right="115"/>
        <w:rPr>
          <w:rFonts w:eastAsia="Times New Roman"/>
          <w:color w:val="000000" w:themeColor="text1"/>
          <w:sz w:val="25"/>
          <w:szCs w:val="25"/>
          <w:lang w:val="vi-VN"/>
        </w:rPr>
      </w:pPr>
      <w:r w:rsidRPr="00944CB2">
        <w:rPr>
          <w:rFonts w:eastAsia="Times New Roman"/>
          <w:color w:val="000000" w:themeColor="text1"/>
          <w:sz w:val="25"/>
          <w:szCs w:val="25"/>
        </w:rPr>
        <w:lastRenderedPageBreak/>
        <w:t>Thời gian kết thúc quá trình tiêu hủy vào hồi 14h giờ 00</w:t>
      </w:r>
      <w:r w:rsidR="004F5E36" w:rsidRPr="00944CB2">
        <w:rPr>
          <w:rFonts w:eastAsia="Times New Roman"/>
          <w:color w:val="000000" w:themeColor="text1"/>
          <w:sz w:val="25"/>
          <w:szCs w:val="25"/>
          <w:lang w:val="vi-VN"/>
        </w:rPr>
        <w:t xml:space="preserve"> cùng ngày.</w:t>
      </w:r>
    </w:p>
    <w:p w14:paraId="72C4731D" w14:textId="77777777" w:rsidR="00904774" w:rsidRPr="00944CB2" w:rsidRDefault="00904774" w:rsidP="002E1ED9">
      <w:pPr>
        <w:spacing w:before="120" w:after="120"/>
        <w:ind w:left="0" w:right="115"/>
        <w:rPr>
          <w:rFonts w:eastAsia="Times New Roman"/>
          <w:color w:val="000000" w:themeColor="text1"/>
          <w:sz w:val="25"/>
          <w:szCs w:val="25"/>
        </w:rPr>
      </w:pPr>
      <w:r w:rsidRPr="00944CB2">
        <w:rPr>
          <w:rFonts w:eastAsia="Times New Roman"/>
          <w:color w:val="000000" w:themeColor="text1"/>
          <w:sz w:val="25"/>
          <w:szCs w:val="25"/>
        </w:rPr>
        <w:t>Tất cả thành viên tham gia quá trình tiêu hủy cam kết đã chứng kiến và hoàn thành quá trình tiêu hủy tài sản, thiết bị nêu trên.</w:t>
      </w:r>
    </w:p>
    <w:p w14:paraId="758118B1" w14:textId="77777777" w:rsidR="00904774" w:rsidRPr="001B532C" w:rsidRDefault="00904774" w:rsidP="000A6032">
      <w:pPr>
        <w:spacing w:before="120" w:after="120"/>
        <w:ind w:left="0" w:right="120"/>
        <w:contextualSpacing/>
        <w:rPr>
          <w:rFonts w:eastAsia="Times New Roman"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9"/>
        <w:gridCol w:w="5010"/>
      </w:tblGrid>
      <w:tr w:rsidR="00944CB2" w14:paraId="0460B951" w14:textId="77777777" w:rsidTr="00944CB2">
        <w:tc>
          <w:tcPr>
            <w:tcW w:w="5009" w:type="dxa"/>
          </w:tcPr>
          <w:p w14:paraId="6D3700BD" w14:textId="4FFE21DB" w:rsidR="00944CB2" w:rsidRPr="002E1ED9" w:rsidRDefault="00444A44" w:rsidP="00944CB2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Trưởng ban</w:t>
            </w:r>
          </w:p>
          <w:p w14:paraId="55A55E36" w14:textId="72243976" w:rsidR="00944CB2" w:rsidRDefault="00944CB2" w:rsidP="00944CB2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BC17A3">
              <w:rPr>
                <w:rFonts w:eastAsia="Times New Roman"/>
                <w:i/>
                <w:iCs/>
                <w:color w:val="000000" w:themeColor="text1"/>
                <w:sz w:val="26"/>
                <w:szCs w:val="26"/>
              </w:rPr>
              <w:t>(Ký, ghi rõ họ tên)</w:t>
            </w:r>
          </w:p>
        </w:tc>
        <w:tc>
          <w:tcPr>
            <w:tcW w:w="5010" w:type="dxa"/>
          </w:tcPr>
          <w:p w14:paraId="0805FD62" w14:textId="38CA769C" w:rsidR="00944CB2" w:rsidRPr="002E1ED9" w:rsidRDefault="00944CB2" w:rsidP="00944CB2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Thành viên</w:t>
            </w:r>
          </w:p>
          <w:p w14:paraId="441C150F" w14:textId="68D66028" w:rsidR="00944CB2" w:rsidRPr="00BC17A3" w:rsidRDefault="00944CB2" w:rsidP="00944CB2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i/>
                <w:iCs/>
                <w:color w:val="000000" w:themeColor="text1"/>
                <w:sz w:val="26"/>
                <w:szCs w:val="26"/>
              </w:rPr>
            </w:pPr>
            <w:r w:rsidRPr="00BC17A3">
              <w:rPr>
                <w:rFonts w:eastAsia="Times New Roman"/>
                <w:i/>
                <w:iCs/>
                <w:color w:val="000000" w:themeColor="text1"/>
                <w:sz w:val="26"/>
                <w:szCs w:val="26"/>
              </w:rPr>
              <w:t>(Ký, ghi rõ họ tên)</w:t>
            </w:r>
          </w:p>
        </w:tc>
      </w:tr>
      <w:tr w:rsidR="00944CB2" w14:paraId="55B89C69" w14:textId="77777777" w:rsidTr="00944CB2">
        <w:trPr>
          <w:trHeight w:val="2012"/>
        </w:trPr>
        <w:tc>
          <w:tcPr>
            <w:tcW w:w="5009" w:type="dxa"/>
          </w:tcPr>
          <w:p w14:paraId="72BD45CC" w14:textId="77777777" w:rsidR="00944CB2" w:rsidRDefault="00944CB2" w:rsidP="00944CB2">
            <w:pPr>
              <w:spacing w:before="120" w:after="120"/>
              <w:ind w:left="0" w:right="120"/>
              <w:contextualSpacing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  <w:p w14:paraId="622B8C88" w14:textId="77777777" w:rsidR="00944CB2" w:rsidRDefault="00944CB2" w:rsidP="00944CB2">
            <w:pPr>
              <w:spacing w:before="120" w:after="120"/>
              <w:ind w:left="0" w:right="120"/>
              <w:contextualSpacing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  <w:p w14:paraId="3BBB2D20" w14:textId="77777777" w:rsidR="00944CB2" w:rsidRDefault="00944CB2" w:rsidP="00944CB2">
            <w:pPr>
              <w:spacing w:before="120" w:after="120"/>
              <w:ind w:left="0" w:right="120"/>
              <w:contextualSpacing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  <w:p w14:paraId="16BEF7CC" w14:textId="77777777" w:rsidR="00944CB2" w:rsidRDefault="00944CB2" w:rsidP="00944CB2">
            <w:pPr>
              <w:spacing w:before="120" w:after="120"/>
              <w:ind w:left="0" w:right="120"/>
              <w:contextualSpacing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  <w:p w14:paraId="3735186A" w14:textId="77777777" w:rsidR="00944CB2" w:rsidRDefault="00944CB2" w:rsidP="00944CB2">
            <w:pPr>
              <w:spacing w:before="120" w:after="120"/>
              <w:ind w:left="0" w:right="120"/>
              <w:contextualSpacing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  <w:p w14:paraId="0DB21C3D" w14:textId="0AF6630B" w:rsidR="00944CB2" w:rsidRDefault="00944CB2" w:rsidP="00944CB2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color w:val="000000" w:themeColor="text1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Nguyễn Hồng Linh</w:t>
            </w:r>
          </w:p>
        </w:tc>
        <w:tc>
          <w:tcPr>
            <w:tcW w:w="5010" w:type="dxa"/>
          </w:tcPr>
          <w:p w14:paraId="63BA769D" w14:textId="77777777" w:rsidR="00944CB2" w:rsidRDefault="00944CB2" w:rsidP="00944CB2">
            <w:pPr>
              <w:spacing w:before="120" w:after="120"/>
              <w:ind w:left="0" w:right="120"/>
              <w:contextualSpacing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  <w:p w14:paraId="5F381CE3" w14:textId="77777777" w:rsidR="00944CB2" w:rsidRDefault="00944CB2" w:rsidP="00944CB2">
            <w:pPr>
              <w:spacing w:before="120" w:after="120"/>
              <w:ind w:left="0" w:right="120"/>
              <w:contextualSpacing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  <w:p w14:paraId="08EBE90A" w14:textId="77777777" w:rsidR="00944CB2" w:rsidRDefault="00944CB2" w:rsidP="00944CB2">
            <w:pPr>
              <w:spacing w:before="120" w:after="120"/>
              <w:ind w:left="0" w:right="120"/>
              <w:contextualSpacing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  <w:p w14:paraId="0E103B97" w14:textId="77777777" w:rsidR="00944CB2" w:rsidRDefault="00944CB2" w:rsidP="00944CB2">
            <w:pPr>
              <w:spacing w:before="120" w:after="120"/>
              <w:ind w:left="0" w:right="120"/>
              <w:contextualSpacing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  <w:p w14:paraId="3F66F48E" w14:textId="77777777" w:rsidR="00944CB2" w:rsidRDefault="00944CB2" w:rsidP="00944CB2">
            <w:pPr>
              <w:spacing w:before="120" w:after="120"/>
              <w:ind w:left="0" w:right="120"/>
              <w:contextualSpacing/>
              <w:rPr>
                <w:rFonts w:eastAsia="Times New Roman"/>
                <w:color w:val="000000" w:themeColor="text1"/>
                <w:sz w:val="26"/>
                <w:szCs w:val="26"/>
              </w:rPr>
            </w:pPr>
          </w:p>
          <w:p w14:paraId="04F21267" w14:textId="340CDF34" w:rsidR="00944CB2" w:rsidRPr="009338E3" w:rsidRDefault="00944CB2" w:rsidP="00944CB2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Vũ Đình Tân</w:t>
            </w:r>
          </w:p>
        </w:tc>
      </w:tr>
      <w:tr w:rsidR="002E1ED9" w14:paraId="31059777" w14:textId="77777777" w:rsidTr="00944CB2">
        <w:tc>
          <w:tcPr>
            <w:tcW w:w="5009" w:type="dxa"/>
          </w:tcPr>
          <w:p w14:paraId="2CE69C44" w14:textId="77777777" w:rsidR="002E1ED9" w:rsidRPr="001B532C" w:rsidRDefault="002E1ED9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  <w:r w:rsidRPr="001B532C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Thành viên</w:t>
            </w:r>
          </w:p>
          <w:p w14:paraId="26553B51" w14:textId="2605ADB4" w:rsidR="002E1ED9" w:rsidRPr="002E1ED9" w:rsidRDefault="002E1ED9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i/>
                <w:iCs/>
                <w:color w:val="000000" w:themeColor="text1"/>
                <w:sz w:val="26"/>
                <w:szCs w:val="26"/>
              </w:rPr>
            </w:pPr>
            <w:r w:rsidRPr="002E1ED9">
              <w:rPr>
                <w:rFonts w:eastAsia="Times New Roman"/>
                <w:i/>
                <w:iCs/>
                <w:color w:val="000000" w:themeColor="text1"/>
                <w:sz w:val="26"/>
                <w:szCs w:val="26"/>
              </w:rPr>
              <w:t xml:space="preserve">(ký, </w:t>
            </w:r>
            <w:r w:rsidRPr="002E1ED9">
              <w:rPr>
                <w:rFonts w:eastAsia="Times New Roman" w:cs="Times New Roman"/>
                <w:i/>
                <w:iCs/>
                <w:color w:val="000000" w:themeColor="text1"/>
                <w:sz w:val="26"/>
                <w:szCs w:val="26"/>
              </w:rPr>
              <w:t>ghi rõ họ tên)</w:t>
            </w:r>
          </w:p>
        </w:tc>
        <w:tc>
          <w:tcPr>
            <w:tcW w:w="5010" w:type="dxa"/>
          </w:tcPr>
          <w:p w14:paraId="42E5936E" w14:textId="77777777" w:rsidR="002E1ED9" w:rsidRPr="001B532C" w:rsidRDefault="002E1ED9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  <w:r w:rsidRPr="001B532C"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Thành viên</w:t>
            </w:r>
          </w:p>
          <w:p w14:paraId="2ED15DBB" w14:textId="7C55AFE9" w:rsidR="002E1ED9" w:rsidRPr="002E1ED9" w:rsidRDefault="002E1ED9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i/>
                <w:iCs/>
                <w:color w:val="000000" w:themeColor="text1"/>
                <w:sz w:val="26"/>
                <w:szCs w:val="26"/>
              </w:rPr>
            </w:pPr>
            <w:r w:rsidRPr="002E1ED9">
              <w:rPr>
                <w:rFonts w:eastAsia="Times New Roman"/>
                <w:i/>
                <w:iCs/>
                <w:color w:val="000000" w:themeColor="text1"/>
                <w:sz w:val="26"/>
                <w:szCs w:val="26"/>
              </w:rPr>
              <w:t xml:space="preserve">(ký, </w:t>
            </w:r>
            <w:r w:rsidRPr="002E1ED9">
              <w:rPr>
                <w:rFonts w:eastAsia="Times New Roman" w:cs="Times New Roman"/>
                <w:i/>
                <w:iCs/>
                <w:color w:val="000000" w:themeColor="text1"/>
                <w:sz w:val="26"/>
                <w:szCs w:val="26"/>
              </w:rPr>
              <w:t>ghi rõ họ tên)</w:t>
            </w:r>
          </w:p>
        </w:tc>
      </w:tr>
      <w:tr w:rsidR="002E1ED9" w14:paraId="1FE2612E" w14:textId="77777777" w:rsidTr="00944CB2">
        <w:trPr>
          <w:trHeight w:val="2534"/>
        </w:trPr>
        <w:tc>
          <w:tcPr>
            <w:tcW w:w="5009" w:type="dxa"/>
          </w:tcPr>
          <w:p w14:paraId="35214440" w14:textId="77777777" w:rsidR="009338E3" w:rsidRDefault="009338E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497AD316" w14:textId="77777777" w:rsidR="009338E3" w:rsidRDefault="009338E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23E9A018" w14:textId="77777777" w:rsidR="009338E3" w:rsidRDefault="009338E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6A4F1AE4" w14:textId="77777777" w:rsidR="009338E3" w:rsidRDefault="009338E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3F647324" w14:textId="77777777" w:rsidR="009338E3" w:rsidRDefault="009338E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5F8AF3E8" w14:textId="77777777" w:rsidR="009338E3" w:rsidRDefault="009338E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4110F08B" w14:textId="0BA1F6EF" w:rsidR="002E1ED9" w:rsidRPr="001B532C" w:rsidRDefault="009338E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Tô Thị Hải Lý</w:t>
            </w:r>
          </w:p>
        </w:tc>
        <w:tc>
          <w:tcPr>
            <w:tcW w:w="5010" w:type="dxa"/>
          </w:tcPr>
          <w:p w14:paraId="7532F618" w14:textId="77777777" w:rsidR="00BC17A3" w:rsidRDefault="00BC17A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12A56D4C" w14:textId="77777777" w:rsidR="00BC17A3" w:rsidRDefault="00BC17A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2202C639" w14:textId="77777777" w:rsidR="00BC17A3" w:rsidRDefault="00BC17A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14A849BF" w14:textId="77777777" w:rsidR="00BC17A3" w:rsidRDefault="00BC17A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0B6B280B" w14:textId="77777777" w:rsidR="00BC17A3" w:rsidRDefault="00BC17A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7C1EB1A9" w14:textId="77777777" w:rsidR="00BC17A3" w:rsidRDefault="00BC17A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</w:p>
          <w:p w14:paraId="41E8ED3F" w14:textId="28EBE0E0" w:rsidR="002E1ED9" w:rsidRPr="001B532C" w:rsidRDefault="009338E3" w:rsidP="002E1ED9">
            <w:pPr>
              <w:spacing w:before="120" w:after="120"/>
              <w:ind w:left="0" w:right="120"/>
              <w:contextualSpacing/>
              <w:jc w:val="center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000000" w:themeColor="text1"/>
                <w:sz w:val="26"/>
                <w:szCs w:val="26"/>
              </w:rPr>
              <w:t>Đặng Thị Thơm</w:t>
            </w:r>
          </w:p>
        </w:tc>
      </w:tr>
    </w:tbl>
    <w:p w14:paraId="4F304104" w14:textId="77777777" w:rsidR="00904774" w:rsidRPr="001B532C" w:rsidRDefault="00904774" w:rsidP="00B96B3B">
      <w:pPr>
        <w:spacing w:before="120"/>
        <w:ind w:left="0"/>
        <w:rPr>
          <w:color w:val="000000" w:themeColor="text1"/>
          <w:sz w:val="26"/>
          <w:szCs w:val="26"/>
        </w:rPr>
      </w:pPr>
    </w:p>
    <w:p w14:paraId="093B1DEF" w14:textId="77777777" w:rsidR="00904774" w:rsidRPr="001B532C" w:rsidRDefault="00904774" w:rsidP="00B96B3B">
      <w:pPr>
        <w:spacing w:before="120"/>
        <w:ind w:left="0"/>
        <w:rPr>
          <w:color w:val="000000" w:themeColor="text1"/>
          <w:sz w:val="26"/>
          <w:szCs w:val="26"/>
        </w:rPr>
      </w:pPr>
    </w:p>
    <w:p w14:paraId="3BF80762" w14:textId="77777777" w:rsidR="00904774" w:rsidRPr="001B532C" w:rsidRDefault="00904774" w:rsidP="00B96B3B">
      <w:pPr>
        <w:spacing w:before="120"/>
        <w:ind w:left="0"/>
        <w:rPr>
          <w:color w:val="000000" w:themeColor="text1"/>
          <w:sz w:val="26"/>
          <w:szCs w:val="26"/>
        </w:rPr>
      </w:pPr>
      <w:r w:rsidRPr="001B532C">
        <w:rPr>
          <w:color w:val="000000" w:themeColor="text1"/>
          <w:sz w:val="26"/>
          <w:szCs w:val="26"/>
        </w:rPr>
        <w:tab/>
      </w:r>
      <w:r w:rsidRPr="001B532C">
        <w:rPr>
          <w:color w:val="000000" w:themeColor="text1"/>
          <w:sz w:val="26"/>
          <w:szCs w:val="26"/>
        </w:rPr>
        <w:tab/>
      </w:r>
    </w:p>
    <w:p w14:paraId="353FFEDD" w14:textId="77777777" w:rsidR="00904774" w:rsidRPr="001B532C" w:rsidRDefault="00904774" w:rsidP="00B96B3B">
      <w:pPr>
        <w:spacing w:before="120"/>
        <w:ind w:left="0"/>
        <w:rPr>
          <w:color w:val="000000" w:themeColor="text1"/>
          <w:sz w:val="26"/>
          <w:szCs w:val="26"/>
        </w:rPr>
      </w:pPr>
    </w:p>
    <w:p w14:paraId="732129F7" w14:textId="77777777" w:rsidR="00904774" w:rsidRPr="001B532C" w:rsidRDefault="00904774" w:rsidP="00B96B3B">
      <w:pPr>
        <w:spacing w:before="120"/>
        <w:ind w:left="0"/>
        <w:rPr>
          <w:color w:val="000000" w:themeColor="text1"/>
          <w:sz w:val="26"/>
          <w:szCs w:val="26"/>
        </w:rPr>
      </w:pPr>
    </w:p>
    <w:p w14:paraId="5A53E616" w14:textId="77777777" w:rsidR="00904774" w:rsidRDefault="00904774" w:rsidP="00B96B3B">
      <w:pPr>
        <w:spacing w:before="120"/>
        <w:ind w:left="0"/>
        <w:rPr>
          <w:color w:val="000000" w:themeColor="text1"/>
          <w:sz w:val="26"/>
          <w:szCs w:val="26"/>
        </w:rPr>
        <w:sectPr w:rsidR="00904774" w:rsidSect="00904774">
          <w:headerReference w:type="default" r:id="rId11"/>
          <w:footerReference w:type="default" r:id="rId12"/>
          <w:headerReference w:type="first" r:id="rId13"/>
          <w:footerReference w:type="first" r:id="rId14"/>
          <w:pgSz w:w="11900" w:h="16840"/>
          <w:pgMar w:top="2694" w:right="701" w:bottom="900" w:left="1170" w:header="0" w:footer="0" w:gutter="0"/>
          <w:pgNumType w:start="1"/>
          <w:cols w:space="720"/>
          <w:docGrid w:linePitch="360"/>
        </w:sectPr>
      </w:pPr>
    </w:p>
    <w:p w14:paraId="5FAEAF7C" w14:textId="77777777" w:rsidR="00904774" w:rsidRPr="001B532C" w:rsidRDefault="00904774" w:rsidP="00B96B3B">
      <w:pPr>
        <w:spacing w:before="120"/>
        <w:ind w:left="0"/>
        <w:rPr>
          <w:color w:val="000000" w:themeColor="text1"/>
          <w:sz w:val="26"/>
          <w:szCs w:val="26"/>
        </w:rPr>
      </w:pPr>
    </w:p>
    <w:sectPr w:rsidR="00904774" w:rsidRPr="001B532C" w:rsidSect="00904774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1900" w:h="16840"/>
      <w:pgMar w:top="2694" w:right="701" w:bottom="900" w:left="117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F8F3D" w14:textId="77777777" w:rsidR="00CB752B" w:rsidRDefault="00CB752B" w:rsidP="00AB1FD1">
      <w:r>
        <w:separator/>
      </w:r>
    </w:p>
  </w:endnote>
  <w:endnote w:type="continuationSeparator" w:id="0">
    <w:p w14:paraId="5BD45A88" w14:textId="77777777" w:rsidR="00CB752B" w:rsidRDefault="00CB752B" w:rsidP="00AB1FD1">
      <w:r>
        <w:continuationSeparator/>
      </w:r>
    </w:p>
  </w:endnote>
  <w:endnote w:type="continuationNotice" w:id="1">
    <w:p w14:paraId="6E47B6D4" w14:textId="77777777" w:rsidR="00CB752B" w:rsidRDefault="00CB752B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4642" w14:textId="77777777" w:rsidR="00904774" w:rsidRDefault="00904774">
    <w:pPr>
      <w:pStyle w:val="Footer"/>
    </w:pPr>
    <w:r>
      <w:rPr>
        <w:noProof/>
      </w:rPr>
      <w:drawing>
        <wp:anchor distT="0" distB="0" distL="114300" distR="114300" simplePos="0" relativeHeight="251658244" behindDoc="1" locked="0" layoutInCell="1" allowOverlap="1" wp14:anchorId="55A3E8F2" wp14:editId="0C2C768A">
          <wp:simplePos x="0" y="0"/>
          <wp:positionH relativeFrom="page">
            <wp:align>right</wp:align>
          </wp:positionH>
          <wp:positionV relativeFrom="paragraph">
            <wp:posOffset>-4295462</wp:posOffset>
          </wp:positionV>
          <wp:extent cx="7548113" cy="4598561"/>
          <wp:effectExtent l="0" t="0" r="0" b="0"/>
          <wp:wrapNone/>
          <wp:docPr id="1624862871" name="Picture 1" descr="A green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019709" name="Picture 1" descr="A green and white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13" cy="45985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E9D01" w14:textId="77777777" w:rsidR="00904774" w:rsidRDefault="00904774">
    <w:pPr>
      <w:pStyle w:val="Footer"/>
    </w:pPr>
    <w:r>
      <w:rPr>
        <w:noProof/>
      </w:rPr>
      <w:drawing>
        <wp:anchor distT="0" distB="0" distL="114300" distR="114300" simplePos="0" relativeHeight="251658246" behindDoc="1" locked="0" layoutInCell="1" allowOverlap="1" wp14:anchorId="0F632DCB" wp14:editId="6AE07AEB">
          <wp:simplePos x="0" y="0"/>
          <wp:positionH relativeFrom="column">
            <wp:posOffset>-714375</wp:posOffset>
          </wp:positionH>
          <wp:positionV relativeFrom="paragraph">
            <wp:posOffset>-4419600</wp:posOffset>
          </wp:positionV>
          <wp:extent cx="7557628" cy="4799965"/>
          <wp:effectExtent l="0" t="0" r="0" b="0"/>
          <wp:wrapNone/>
          <wp:docPr id="217382000" name="Hình ảnh 98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 descr="Ico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7628" cy="4799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A643" w14:textId="77777777" w:rsidR="000A6032" w:rsidRDefault="000A6032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43823C2" wp14:editId="78C0814C">
          <wp:simplePos x="0" y="0"/>
          <wp:positionH relativeFrom="page">
            <wp:align>right</wp:align>
          </wp:positionH>
          <wp:positionV relativeFrom="paragraph">
            <wp:posOffset>-4295462</wp:posOffset>
          </wp:positionV>
          <wp:extent cx="7548113" cy="4598561"/>
          <wp:effectExtent l="0" t="0" r="0" b="0"/>
          <wp:wrapNone/>
          <wp:docPr id="1150019709" name="Picture 1" descr="A green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0019709" name="Picture 1" descr="A green and white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13" cy="45985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BCBCE" w14:textId="77777777" w:rsidR="003D6BB7" w:rsidRDefault="00E07140">
    <w:pPr>
      <w:pStyle w:val="Foot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3FF47820" wp14:editId="20B1494E">
          <wp:simplePos x="0" y="0"/>
          <wp:positionH relativeFrom="column">
            <wp:posOffset>-714375</wp:posOffset>
          </wp:positionH>
          <wp:positionV relativeFrom="paragraph">
            <wp:posOffset>-4419600</wp:posOffset>
          </wp:positionV>
          <wp:extent cx="7557628" cy="4799965"/>
          <wp:effectExtent l="0" t="0" r="0" b="0"/>
          <wp:wrapNone/>
          <wp:docPr id="98" name="Hình ảnh 98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 descr="Ico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7628" cy="4799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625F3" w14:textId="77777777" w:rsidR="00CB752B" w:rsidRDefault="00CB752B" w:rsidP="00AB1FD1">
      <w:r>
        <w:separator/>
      </w:r>
    </w:p>
  </w:footnote>
  <w:footnote w:type="continuationSeparator" w:id="0">
    <w:p w14:paraId="603EEC53" w14:textId="77777777" w:rsidR="00CB752B" w:rsidRDefault="00CB752B" w:rsidP="00AB1FD1">
      <w:r>
        <w:continuationSeparator/>
      </w:r>
    </w:p>
  </w:footnote>
  <w:footnote w:type="continuationNotice" w:id="1">
    <w:p w14:paraId="4E2C2F53" w14:textId="77777777" w:rsidR="00CB752B" w:rsidRDefault="00CB752B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059E2" w14:textId="77777777" w:rsidR="00904774" w:rsidRPr="00A50024" w:rsidRDefault="00904774" w:rsidP="00A50024">
    <w:pPr>
      <w:pStyle w:val="Header"/>
    </w:pPr>
    <w:r>
      <w:rPr>
        <w:noProof/>
      </w:rPr>
      <w:drawing>
        <wp:anchor distT="0" distB="0" distL="114300" distR="114300" simplePos="0" relativeHeight="251658247" behindDoc="1" locked="0" layoutInCell="1" allowOverlap="1" wp14:anchorId="05198A8E" wp14:editId="3FE52AB3">
          <wp:simplePos x="0" y="0"/>
          <wp:positionH relativeFrom="column">
            <wp:posOffset>-733425</wp:posOffset>
          </wp:positionH>
          <wp:positionV relativeFrom="paragraph">
            <wp:posOffset>0</wp:posOffset>
          </wp:positionV>
          <wp:extent cx="7555256" cy="1657350"/>
          <wp:effectExtent l="0" t="0" r="7620" b="0"/>
          <wp:wrapNone/>
          <wp:docPr id="1783749529" name="Hình ảnh 1" descr="Ảnh có chứa văn bản, Phông chữ, biểu tượng, thiết kế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210414" name="Hình ảnh 1" descr="Ảnh có chứa văn bản, Phông chữ, biểu tượng, thiết kế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4552" cy="16615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08248" w14:textId="77777777" w:rsidR="00904774" w:rsidRDefault="00904774">
    <w:pPr>
      <w:pStyle w:val="Header"/>
    </w:pPr>
    <w:r>
      <w:rPr>
        <w:noProof/>
      </w:rPr>
      <w:drawing>
        <wp:anchor distT="0" distB="0" distL="114300" distR="114300" simplePos="0" relativeHeight="251658245" behindDoc="1" locked="0" layoutInCell="1" allowOverlap="1" wp14:anchorId="20CC51D1" wp14:editId="596B95EB">
          <wp:simplePos x="0" y="0"/>
          <wp:positionH relativeFrom="page">
            <wp:align>right</wp:align>
          </wp:positionH>
          <wp:positionV relativeFrom="paragraph">
            <wp:posOffset>-19050</wp:posOffset>
          </wp:positionV>
          <wp:extent cx="7553325" cy="1656348"/>
          <wp:effectExtent l="0" t="0" r="0" b="1270"/>
          <wp:wrapNone/>
          <wp:docPr id="116766861" name="Hình ảnh 97" descr="A picture containing ch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har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6563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F96A" w14:textId="77777777" w:rsidR="00A50024" w:rsidRPr="00A50024" w:rsidRDefault="003C2C8B" w:rsidP="00A50024">
    <w:pPr>
      <w:pStyle w:val="Header"/>
    </w:pPr>
    <w:r>
      <w:rPr>
        <w:noProof/>
      </w:rPr>
      <w:drawing>
        <wp:anchor distT="0" distB="0" distL="114300" distR="114300" simplePos="0" relativeHeight="251658243" behindDoc="1" locked="0" layoutInCell="1" allowOverlap="1" wp14:anchorId="40D86FB9" wp14:editId="4A42EAD7">
          <wp:simplePos x="0" y="0"/>
          <wp:positionH relativeFrom="column">
            <wp:posOffset>-733425</wp:posOffset>
          </wp:positionH>
          <wp:positionV relativeFrom="paragraph">
            <wp:posOffset>0</wp:posOffset>
          </wp:positionV>
          <wp:extent cx="7555256" cy="1657350"/>
          <wp:effectExtent l="0" t="0" r="7620" b="0"/>
          <wp:wrapNone/>
          <wp:docPr id="181210414" name="Hình ảnh 1" descr="Ảnh có chứa văn bản, Phông chữ, biểu tượng, thiết kế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210414" name="Hình ảnh 1" descr="Ảnh có chứa văn bản, Phông chữ, biểu tượng, thiết kế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74552" cy="16615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7173" w14:textId="77777777" w:rsidR="003D6BB7" w:rsidRDefault="00E07140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0C2D26D1" wp14:editId="3B36CA1C">
          <wp:simplePos x="0" y="0"/>
          <wp:positionH relativeFrom="page">
            <wp:align>right</wp:align>
          </wp:positionH>
          <wp:positionV relativeFrom="paragraph">
            <wp:posOffset>-19050</wp:posOffset>
          </wp:positionV>
          <wp:extent cx="7553325" cy="1656348"/>
          <wp:effectExtent l="0" t="0" r="0" b="1270"/>
          <wp:wrapNone/>
          <wp:docPr id="97" name="Hình ảnh 97" descr="A picture containing ch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har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6563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89B5867"/>
    <w:multiLevelType w:val="hybridMultilevel"/>
    <w:tmpl w:val="6276C870"/>
    <w:lvl w:ilvl="0" w:tplc="C7B4CAD2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106D46B2"/>
    <w:multiLevelType w:val="multilevel"/>
    <w:tmpl w:val="FE86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1">
    <w:nsid w:val="14757BF4"/>
    <w:multiLevelType w:val="multilevel"/>
    <w:tmpl w:val="FB708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1">
    <w:nsid w:val="23FF17BB"/>
    <w:multiLevelType w:val="hybridMultilevel"/>
    <w:tmpl w:val="1F2A14C4"/>
    <w:lvl w:ilvl="0" w:tplc="20E0B4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AA06778"/>
    <w:multiLevelType w:val="hybridMultilevel"/>
    <w:tmpl w:val="8B5605BC"/>
    <w:lvl w:ilvl="0" w:tplc="04C41E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1">
    <w:nsid w:val="312F1DFC"/>
    <w:multiLevelType w:val="hybridMultilevel"/>
    <w:tmpl w:val="A574E512"/>
    <w:lvl w:ilvl="0" w:tplc="5EC055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1">
    <w:nsid w:val="43EE4513"/>
    <w:multiLevelType w:val="hybridMultilevel"/>
    <w:tmpl w:val="63B6D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43FA1EEE"/>
    <w:multiLevelType w:val="hybridMultilevel"/>
    <w:tmpl w:val="09D6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1">
    <w:nsid w:val="525D79C3"/>
    <w:multiLevelType w:val="hybridMultilevel"/>
    <w:tmpl w:val="2AFA3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1">
    <w:nsid w:val="561247B9"/>
    <w:multiLevelType w:val="hybridMultilevel"/>
    <w:tmpl w:val="B22E27B2"/>
    <w:lvl w:ilvl="0" w:tplc="20E0B480">
      <w:start w:val="1"/>
      <w:numFmt w:val="bullet"/>
      <w:lvlText w:val=""/>
      <w:lvlJc w:val="left"/>
      <w:pPr>
        <w:ind w:left="1800" w:hanging="72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1">
    <w:nsid w:val="5682094D"/>
    <w:multiLevelType w:val="hybridMultilevel"/>
    <w:tmpl w:val="DD046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1">
    <w:nsid w:val="5DE728B3"/>
    <w:multiLevelType w:val="hybridMultilevel"/>
    <w:tmpl w:val="31D06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1">
    <w:nsid w:val="5FCF596A"/>
    <w:multiLevelType w:val="hybridMultilevel"/>
    <w:tmpl w:val="E3468F4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 w15:restartNumberingAfterBreak="1">
    <w:nsid w:val="6BB9767E"/>
    <w:multiLevelType w:val="multilevel"/>
    <w:tmpl w:val="FE86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1">
    <w:nsid w:val="6D756719"/>
    <w:multiLevelType w:val="multilevel"/>
    <w:tmpl w:val="FE86E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1">
    <w:nsid w:val="7335067E"/>
    <w:multiLevelType w:val="hybridMultilevel"/>
    <w:tmpl w:val="DACA20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1">
    <w:nsid w:val="7B390BB6"/>
    <w:multiLevelType w:val="hybridMultilevel"/>
    <w:tmpl w:val="E1145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123130">
    <w:abstractNumId w:val="4"/>
  </w:num>
  <w:num w:numId="2" w16cid:durableId="414013938">
    <w:abstractNumId w:val="3"/>
  </w:num>
  <w:num w:numId="3" w16cid:durableId="291326272">
    <w:abstractNumId w:val="5"/>
  </w:num>
  <w:num w:numId="4" w16cid:durableId="1629119691">
    <w:abstractNumId w:val="9"/>
  </w:num>
  <w:num w:numId="5" w16cid:durableId="942765342">
    <w:abstractNumId w:val="12"/>
  </w:num>
  <w:num w:numId="6" w16cid:durableId="1783770203">
    <w:abstractNumId w:val="0"/>
  </w:num>
  <w:num w:numId="7" w16cid:durableId="2049336879">
    <w:abstractNumId w:val="2"/>
  </w:num>
  <w:num w:numId="8" w16cid:durableId="196311613">
    <w:abstractNumId w:val="14"/>
  </w:num>
  <w:num w:numId="9" w16cid:durableId="609318882">
    <w:abstractNumId w:val="13"/>
  </w:num>
  <w:num w:numId="10" w16cid:durableId="910969043">
    <w:abstractNumId w:val="1"/>
  </w:num>
  <w:num w:numId="11" w16cid:durableId="1633945643">
    <w:abstractNumId w:val="11"/>
  </w:num>
  <w:num w:numId="12" w16cid:durableId="1963607313">
    <w:abstractNumId w:val="10"/>
  </w:num>
  <w:num w:numId="13" w16cid:durableId="76024982">
    <w:abstractNumId w:val="8"/>
  </w:num>
  <w:num w:numId="14" w16cid:durableId="390420878">
    <w:abstractNumId w:val="15"/>
  </w:num>
  <w:num w:numId="15" w16cid:durableId="114298186">
    <w:abstractNumId w:val="7"/>
  </w:num>
  <w:num w:numId="16" w16cid:durableId="819275424">
    <w:abstractNumId w:val="16"/>
  </w:num>
  <w:num w:numId="17" w16cid:durableId="18689841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C7"/>
    <w:rsid w:val="00021860"/>
    <w:rsid w:val="00026CD2"/>
    <w:rsid w:val="000275FA"/>
    <w:rsid w:val="0003367D"/>
    <w:rsid w:val="00035AFF"/>
    <w:rsid w:val="00050C31"/>
    <w:rsid w:val="00054F82"/>
    <w:rsid w:val="00057602"/>
    <w:rsid w:val="0006066F"/>
    <w:rsid w:val="000611C7"/>
    <w:rsid w:val="0006384F"/>
    <w:rsid w:val="00065E2E"/>
    <w:rsid w:val="0007136D"/>
    <w:rsid w:val="000803BB"/>
    <w:rsid w:val="000818BE"/>
    <w:rsid w:val="00093B00"/>
    <w:rsid w:val="000962DA"/>
    <w:rsid w:val="000A3BF8"/>
    <w:rsid w:val="000A6032"/>
    <w:rsid w:val="000A77E7"/>
    <w:rsid w:val="000B7BCC"/>
    <w:rsid w:val="000E2F3A"/>
    <w:rsid w:val="000E3776"/>
    <w:rsid w:val="000F1D20"/>
    <w:rsid w:val="000F2166"/>
    <w:rsid w:val="000F388B"/>
    <w:rsid w:val="0010153A"/>
    <w:rsid w:val="001455D7"/>
    <w:rsid w:val="0015641E"/>
    <w:rsid w:val="00156BD0"/>
    <w:rsid w:val="001641FE"/>
    <w:rsid w:val="001710C8"/>
    <w:rsid w:val="00181532"/>
    <w:rsid w:val="0019186F"/>
    <w:rsid w:val="0019724B"/>
    <w:rsid w:val="001A3BBF"/>
    <w:rsid w:val="001B532C"/>
    <w:rsid w:val="001B57DB"/>
    <w:rsid w:val="001B66EC"/>
    <w:rsid w:val="001C07C2"/>
    <w:rsid w:val="001E3A78"/>
    <w:rsid w:val="001E614B"/>
    <w:rsid w:val="001F2546"/>
    <w:rsid w:val="001F7F95"/>
    <w:rsid w:val="0020684A"/>
    <w:rsid w:val="0021493B"/>
    <w:rsid w:val="00215302"/>
    <w:rsid w:val="002312E4"/>
    <w:rsid w:val="00253818"/>
    <w:rsid w:val="0026667D"/>
    <w:rsid w:val="0027735E"/>
    <w:rsid w:val="00295449"/>
    <w:rsid w:val="002B1599"/>
    <w:rsid w:val="002B2DE7"/>
    <w:rsid w:val="002B7914"/>
    <w:rsid w:val="002D4C5C"/>
    <w:rsid w:val="002E1ED9"/>
    <w:rsid w:val="002E2993"/>
    <w:rsid w:val="002F75CB"/>
    <w:rsid w:val="003018CE"/>
    <w:rsid w:val="00303E8D"/>
    <w:rsid w:val="003246C4"/>
    <w:rsid w:val="00324718"/>
    <w:rsid w:val="003248AD"/>
    <w:rsid w:val="00326A34"/>
    <w:rsid w:val="00327914"/>
    <w:rsid w:val="0033717A"/>
    <w:rsid w:val="00393898"/>
    <w:rsid w:val="003A70C3"/>
    <w:rsid w:val="003A7AF4"/>
    <w:rsid w:val="003B03C4"/>
    <w:rsid w:val="003B75EE"/>
    <w:rsid w:val="003C2C8B"/>
    <w:rsid w:val="003C68AE"/>
    <w:rsid w:val="003C72CB"/>
    <w:rsid w:val="003C792D"/>
    <w:rsid w:val="003D0616"/>
    <w:rsid w:val="003D6BB7"/>
    <w:rsid w:val="003E4252"/>
    <w:rsid w:val="003F7383"/>
    <w:rsid w:val="00404B07"/>
    <w:rsid w:val="004056C7"/>
    <w:rsid w:val="00410EAC"/>
    <w:rsid w:val="004116E5"/>
    <w:rsid w:val="00421DE3"/>
    <w:rsid w:val="00431F21"/>
    <w:rsid w:val="00444267"/>
    <w:rsid w:val="00444A44"/>
    <w:rsid w:val="00445959"/>
    <w:rsid w:val="004518BC"/>
    <w:rsid w:val="00462499"/>
    <w:rsid w:val="00462C97"/>
    <w:rsid w:val="00462D40"/>
    <w:rsid w:val="00493488"/>
    <w:rsid w:val="00496D2F"/>
    <w:rsid w:val="00496E35"/>
    <w:rsid w:val="004A286D"/>
    <w:rsid w:val="004A2872"/>
    <w:rsid w:val="004B3678"/>
    <w:rsid w:val="004D127F"/>
    <w:rsid w:val="004F5E36"/>
    <w:rsid w:val="005051DC"/>
    <w:rsid w:val="0051056D"/>
    <w:rsid w:val="005509CA"/>
    <w:rsid w:val="0055135A"/>
    <w:rsid w:val="0055701C"/>
    <w:rsid w:val="0057016A"/>
    <w:rsid w:val="005711E1"/>
    <w:rsid w:val="005736AF"/>
    <w:rsid w:val="0058295D"/>
    <w:rsid w:val="005839B8"/>
    <w:rsid w:val="005905C7"/>
    <w:rsid w:val="00596B05"/>
    <w:rsid w:val="005B4EEA"/>
    <w:rsid w:val="005B699C"/>
    <w:rsid w:val="005C10EA"/>
    <w:rsid w:val="005C3817"/>
    <w:rsid w:val="005C4579"/>
    <w:rsid w:val="005C4C12"/>
    <w:rsid w:val="005C583C"/>
    <w:rsid w:val="0060398F"/>
    <w:rsid w:val="006132F8"/>
    <w:rsid w:val="00620B9B"/>
    <w:rsid w:val="006304E7"/>
    <w:rsid w:val="00631781"/>
    <w:rsid w:val="00641900"/>
    <w:rsid w:val="00642500"/>
    <w:rsid w:val="00647705"/>
    <w:rsid w:val="006528CC"/>
    <w:rsid w:val="00652CC3"/>
    <w:rsid w:val="00652CC7"/>
    <w:rsid w:val="00663DDB"/>
    <w:rsid w:val="00691A07"/>
    <w:rsid w:val="006A5A7D"/>
    <w:rsid w:val="006A75CA"/>
    <w:rsid w:val="006C2649"/>
    <w:rsid w:val="006D27F5"/>
    <w:rsid w:val="006D6382"/>
    <w:rsid w:val="006D7B8D"/>
    <w:rsid w:val="00704511"/>
    <w:rsid w:val="00722311"/>
    <w:rsid w:val="00747696"/>
    <w:rsid w:val="007607AA"/>
    <w:rsid w:val="00761A0C"/>
    <w:rsid w:val="00773CF1"/>
    <w:rsid w:val="007764DE"/>
    <w:rsid w:val="00783A15"/>
    <w:rsid w:val="0079469C"/>
    <w:rsid w:val="007A2365"/>
    <w:rsid w:val="007D3320"/>
    <w:rsid w:val="007D41FD"/>
    <w:rsid w:val="007D7BD1"/>
    <w:rsid w:val="007F0D1D"/>
    <w:rsid w:val="007F0E83"/>
    <w:rsid w:val="007F32A3"/>
    <w:rsid w:val="007F405D"/>
    <w:rsid w:val="0081751C"/>
    <w:rsid w:val="008325D5"/>
    <w:rsid w:val="00853820"/>
    <w:rsid w:val="00853C6B"/>
    <w:rsid w:val="008612C0"/>
    <w:rsid w:val="008876CD"/>
    <w:rsid w:val="008A1663"/>
    <w:rsid w:val="008A2C15"/>
    <w:rsid w:val="008B5820"/>
    <w:rsid w:val="008C5B62"/>
    <w:rsid w:val="008C5CC4"/>
    <w:rsid w:val="008E12DE"/>
    <w:rsid w:val="008E3B0F"/>
    <w:rsid w:val="008E3D7C"/>
    <w:rsid w:val="00904774"/>
    <w:rsid w:val="0091458C"/>
    <w:rsid w:val="00915EEC"/>
    <w:rsid w:val="00924EF3"/>
    <w:rsid w:val="009338E3"/>
    <w:rsid w:val="0094250F"/>
    <w:rsid w:val="00944CB2"/>
    <w:rsid w:val="00946CFE"/>
    <w:rsid w:val="00952A67"/>
    <w:rsid w:val="00957612"/>
    <w:rsid w:val="00977ACE"/>
    <w:rsid w:val="00983150"/>
    <w:rsid w:val="009B4996"/>
    <w:rsid w:val="009B7D1E"/>
    <w:rsid w:val="009C44EF"/>
    <w:rsid w:val="009E72E4"/>
    <w:rsid w:val="009E7975"/>
    <w:rsid w:val="009F3CA4"/>
    <w:rsid w:val="00A103A4"/>
    <w:rsid w:val="00A128A2"/>
    <w:rsid w:val="00A12A9D"/>
    <w:rsid w:val="00A14862"/>
    <w:rsid w:val="00A15ADB"/>
    <w:rsid w:val="00A33A6A"/>
    <w:rsid w:val="00A50024"/>
    <w:rsid w:val="00A571EB"/>
    <w:rsid w:val="00A64FAF"/>
    <w:rsid w:val="00A838F6"/>
    <w:rsid w:val="00A915F4"/>
    <w:rsid w:val="00A95899"/>
    <w:rsid w:val="00A968DE"/>
    <w:rsid w:val="00AA4623"/>
    <w:rsid w:val="00AA628F"/>
    <w:rsid w:val="00AB16AB"/>
    <w:rsid w:val="00AB1FD1"/>
    <w:rsid w:val="00AD71EE"/>
    <w:rsid w:val="00AE3D2F"/>
    <w:rsid w:val="00AF7888"/>
    <w:rsid w:val="00AF7F64"/>
    <w:rsid w:val="00B20E57"/>
    <w:rsid w:val="00B26170"/>
    <w:rsid w:val="00B30675"/>
    <w:rsid w:val="00B41F6E"/>
    <w:rsid w:val="00B47DCC"/>
    <w:rsid w:val="00B708A6"/>
    <w:rsid w:val="00B77034"/>
    <w:rsid w:val="00B82648"/>
    <w:rsid w:val="00B8323B"/>
    <w:rsid w:val="00B906AA"/>
    <w:rsid w:val="00B96B3B"/>
    <w:rsid w:val="00BC17A3"/>
    <w:rsid w:val="00BC5EC3"/>
    <w:rsid w:val="00BE0416"/>
    <w:rsid w:val="00BE4753"/>
    <w:rsid w:val="00C05A11"/>
    <w:rsid w:val="00C07BA5"/>
    <w:rsid w:val="00C07D23"/>
    <w:rsid w:val="00C2625F"/>
    <w:rsid w:val="00C66854"/>
    <w:rsid w:val="00C902F8"/>
    <w:rsid w:val="00CA4E6C"/>
    <w:rsid w:val="00CA5AE5"/>
    <w:rsid w:val="00CB2BF7"/>
    <w:rsid w:val="00CB752B"/>
    <w:rsid w:val="00CC0237"/>
    <w:rsid w:val="00CC1C23"/>
    <w:rsid w:val="00CC3ABD"/>
    <w:rsid w:val="00CD0912"/>
    <w:rsid w:val="00CD3ECD"/>
    <w:rsid w:val="00CE132D"/>
    <w:rsid w:val="00CF3785"/>
    <w:rsid w:val="00D040D8"/>
    <w:rsid w:val="00D14317"/>
    <w:rsid w:val="00D178B0"/>
    <w:rsid w:val="00D20A97"/>
    <w:rsid w:val="00D4077F"/>
    <w:rsid w:val="00D475C5"/>
    <w:rsid w:val="00D72458"/>
    <w:rsid w:val="00D75A39"/>
    <w:rsid w:val="00D77E73"/>
    <w:rsid w:val="00D81FE0"/>
    <w:rsid w:val="00D97204"/>
    <w:rsid w:val="00DA508B"/>
    <w:rsid w:val="00DB260B"/>
    <w:rsid w:val="00DB779B"/>
    <w:rsid w:val="00DD10F8"/>
    <w:rsid w:val="00DD7F8C"/>
    <w:rsid w:val="00E005A4"/>
    <w:rsid w:val="00E06DA4"/>
    <w:rsid w:val="00E07140"/>
    <w:rsid w:val="00E32061"/>
    <w:rsid w:val="00E326DD"/>
    <w:rsid w:val="00E539B9"/>
    <w:rsid w:val="00E54BDC"/>
    <w:rsid w:val="00E54D72"/>
    <w:rsid w:val="00E57C29"/>
    <w:rsid w:val="00E601B0"/>
    <w:rsid w:val="00E73660"/>
    <w:rsid w:val="00E73EBC"/>
    <w:rsid w:val="00E80893"/>
    <w:rsid w:val="00E92A6A"/>
    <w:rsid w:val="00EA5BFC"/>
    <w:rsid w:val="00EB0F3B"/>
    <w:rsid w:val="00EB1107"/>
    <w:rsid w:val="00EB503D"/>
    <w:rsid w:val="00EC0467"/>
    <w:rsid w:val="00EF6B18"/>
    <w:rsid w:val="00EF7F2B"/>
    <w:rsid w:val="00F10557"/>
    <w:rsid w:val="00F123E6"/>
    <w:rsid w:val="00F21AC3"/>
    <w:rsid w:val="00F2385B"/>
    <w:rsid w:val="00F23BDE"/>
    <w:rsid w:val="00F262F7"/>
    <w:rsid w:val="00F40268"/>
    <w:rsid w:val="00F417A9"/>
    <w:rsid w:val="00F57BA9"/>
    <w:rsid w:val="00F624D8"/>
    <w:rsid w:val="00F654EE"/>
    <w:rsid w:val="00F66CA3"/>
    <w:rsid w:val="00F73C3D"/>
    <w:rsid w:val="00F7787F"/>
    <w:rsid w:val="00F82C7B"/>
    <w:rsid w:val="00FA1D63"/>
    <w:rsid w:val="00FA5C10"/>
    <w:rsid w:val="00FB33E4"/>
    <w:rsid w:val="00FB34A5"/>
    <w:rsid w:val="00FB3C1F"/>
    <w:rsid w:val="00FD3300"/>
    <w:rsid w:val="00FD45A0"/>
    <w:rsid w:val="00FE0B9C"/>
    <w:rsid w:val="00FE729B"/>
    <w:rsid w:val="00FF14C1"/>
    <w:rsid w:val="00FF1E9F"/>
    <w:rsid w:val="00FF1EFA"/>
    <w:rsid w:val="00FF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9D0509"/>
  <w15:docId w15:val="{9CB465AD-8828-447A-AFD4-30742A40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/>
    <w:lsdException w:name="Colorful Grid Accent 1" w:uiPriority="29"/>
    <w:lsdException w:name="Light Shading Accent 2" w:uiPriority="30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F3A"/>
    <w:pPr>
      <w:spacing w:before="240"/>
      <w:ind w:left="2232"/>
      <w:jc w:val="both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8B0"/>
    <w:pPr>
      <w:keepNext/>
      <w:keepLines/>
      <w:spacing w:before="0"/>
      <w:outlineLvl w:val="0"/>
    </w:pPr>
    <w:rPr>
      <w:rFonts w:eastAsia="MS Gothic"/>
      <w:bCs/>
      <w:color w:val="008000"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110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B1107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B1107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1FD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B1FD1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AB1FD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AB1FD1"/>
    <w:rPr>
      <w:rFonts w:ascii="Times New Roman" w:hAnsi="Times New Roman"/>
    </w:rPr>
  </w:style>
  <w:style w:type="character" w:customStyle="1" w:styleId="Heading1Char">
    <w:name w:val="Heading 1 Char"/>
    <w:link w:val="Heading1"/>
    <w:uiPriority w:val="9"/>
    <w:rsid w:val="00D178B0"/>
    <w:rPr>
      <w:rFonts w:ascii="Times New Roman" w:eastAsia="MS Gothic" w:hAnsi="Times New Roman" w:cs="Times New Roman"/>
      <w:bCs/>
      <w:color w:val="008000"/>
      <w:sz w:val="30"/>
      <w:szCs w:val="32"/>
    </w:rPr>
  </w:style>
  <w:style w:type="paragraph" w:styleId="NoSpacing">
    <w:name w:val="No Spacing"/>
    <w:link w:val="NoSpacingChar"/>
    <w:uiPriority w:val="1"/>
    <w:qFormat/>
    <w:rsid w:val="00462D40"/>
    <w:rPr>
      <w:rFonts w:ascii="Calibri" w:eastAsia="Times New Roman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62D40"/>
    <w:rPr>
      <w:rFonts w:ascii="Calibri" w:eastAsia="Times New Roman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783A15"/>
    <w:pPr>
      <w:spacing w:before="0"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39"/>
    <w:rsid w:val="0079469C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0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i%20-%2002\Downloads\VietHealth_Bo%20nhan%20dien%20thuong%20hieu\VietHealth_02_Template%20van%20phong\VietHealth_Templates_01_Letterhead\VietHealth_Template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095dde-1280-45bb-88ec-5f6c2fbb2825">
      <Terms xmlns="http://schemas.microsoft.com/office/infopath/2007/PartnerControls"/>
    </lcf76f155ced4ddcb4097134ff3c332f>
    <TaxCatchAll xmlns="73cbe15e-0e0f-42b4-a7bb-7ef21fb3867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C7A0FF1B3274F9F89474BC9BBECA2" ma:contentTypeVersion="18" ma:contentTypeDescription="Create a new document." ma:contentTypeScope="" ma:versionID="f65f6f638391faec8575e1221780f1d3">
  <xsd:schema xmlns:xsd="http://www.w3.org/2001/XMLSchema" xmlns:xs="http://www.w3.org/2001/XMLSchema" xmlns:p="http://schemas.microsoft.com/office/2006/metadata/properties" xmlns:ns2="aa095dde-1280-45bb-88ec-5f6c2fbb2825" xmlns:ns3="73cbe15e-0e0f-42b4-a7bb-7ef21fb38678" targetNamespace="http://schemas.microsoft.com/office/2006/metadata/properties" ma:root="true" ma:fieldsID="4d3793283b14aa530e3546f57249ad48" ns2:_="" ns3:_="">
    <xsd:import namespace="aa095dde-1280-45bb-88ec-5f6c2fbb2825"/>
    <xsd:import namespace="73cbe15e-0e0f-42b4-a7bb-7ef21fb386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95dde-1280-45bb-88ec-5f6c2fbb2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cbe15e-0e0f-42b4-a7bb-7ef21fb3867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40e6e05-29bd-4379-a550-dc22ae986d0a}" ma:internalName="TaxCatchAll" ma:showField="CatchAllData" ma:web="73cbe15e-0e0f-42b4-a7bb-7ef21fb386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BD41E7-6E08-41C9-AA6D-A94B244B8797}">
  <ds:schemaRefs>
    <ds:schemaRef ds:uri="http://schemas.microsoft.com/office/2006/metadata/properties"/>
    <ds:schemaRef ds:uri="http://schemas.microsoft.com/office/infopath/2007/PartnerControls"/>
    <ds:schemaRef ds:uri="aa095dde-1280-45bb-88ec-5f6c2fbb2825"/>
    <ds:schemaRef ds:uri="73cbe15e-0e0f-42b4-a7bb-7ef21fb38678"/>
  </ds:schemaRefs>
</ds:datastoreItem>
</file>

<file path=customXml/itemProps2.xml><?xml version="1.0" encoding="utf-8"?>
<ds:datastoreItem xmlns:ds="http://schemas.openxmlformats.org/officeDocument/2006/customXml" ds:itemID="{368B227A-DD6C-45DA-ABA4-6CDE723B5D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CCC12C-F715-4E60-BF46-0F7310FE96D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B40C0D-6B7E-4580-B42E-B556977E1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095dde-1280-45bb-88ec-5f6c2fbb2825"/>
    <ds:schemaRef ds:uri="73cbe15e-0e0f-42b4-a7bb-7ef21fb386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VietHealth_Templates_Letterhead</Template>
  <TotalTime>43</TotalTime>
  <Pages>2</Pages>
  <Words>439</Words>
  <Characters>1638</Characters>
  <Application>Microsoft Office Word</Application>
  <DocSecurity>0</DocSecurity>
  <Lines>132</Lines>
  <Paragraphs>83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 - 02</dc:creator>
  <cp:lastModifiedBy>Vũ Đình Tân</cp:lastModifiedBy>
  <cp:revision>10</cp:revision>
  <cp:lastPrinted>2025-04-17T04:04:00Z</cp:lastPrinted>
  <dcterms:created xsi:type="dcterms:W3CDTF">2025-03-18T08:56:00Z</dcterms:created>
  <dcterms:modified xsi:type="dcterms:W3CDTF">2025-12-11T04:09:00Z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0x010100637C7A0FF1B3274F9F89474BC9BBECA2</vt:lpwstr>
  </property>
</Properties>
</file>